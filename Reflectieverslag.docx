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45EF4" w14:textId="3DC85771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97440DB" wp14:editId="34E46BB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445FC10A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79AB86D0" w14:textId="77777777" w:rsidR="00DF198B" w:rsidRDefault="00DF198B"/>
        </w:tc>
      </w:tr>
      <w:tr w:rsidR="00DF198B" w14:paraId="75A9A438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87D70A1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6F569BB7" w14:textId="77037107" w:rsidR="00DF198B" w:rsidRPr="00DF198B" w:rsidRDefault="00C35C15" w:rsidP="00874FE7">
            <w:pPr>
              <w:pStyle w:val="Heading1"/>
            </w:pPr>
            <w:bookmarkStart w:id="0" w:name="_Toc98250583"/>
            <w:proofErr w:type="spellStart"/>
            <w:r>
              <w:t>Reflectieverslag</w:t>
            </w:r>
            <w:bookmarkEnd w:id="0"/>
            <w:proofErr w:type="spellEnd"/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68A0A367" w14:textId="77777777" w:rsidR="00DF198B" w:rsidRDefault="00DF198B"/>
        </w:tc>
      </w:tr>
      <w:tr w:rsidR="00DF198B" w14:paraId="05B1377C" w14:textId="77777777" w:rsidTr="00185F4A">
        <w:trPr>
          <w:trHeight w:val="1837"/>
        </w:trPr>
        <w:tc>
          <w:tcPr>
            <w:tcW w:w="1170" w:type="dxa"/>
          </w:tcPr>
          <w:p w14:paraId="080DF793" w14:textId="77777777" w:rsidR="00DF198B" w:rsidRDefault="00DF198B"/>
        </w:tc>
        <w:tc>
          <w:tcPr>
            <w:tcW w:w="8460" w:type="dxa"/>
            <w:gridSpan w:val="7"/>
          </w:tcPr>
          <w:p w14:paraId="1ADF865D" w14:textId="77777777" w:rsidR="00DF198B" w:rsidRDefault="00DF198B"/>
        </w:tc>
        <w:tc>
          <w:tcPr>
            <w:tcW w:w="1160" w:type="dxa"/>
          </w:tcPr>
          <w:p w14:paraId="0C326DF6" w14:textId="77777777" w:rsidR="00DF198B" w:rsidRDefault="00DF198B"/>
        </w:tc>
      </w:tr>
      <w:tr w:rsidR="00DF198B" w14:paraId="2B295D25" w14:textId="77777777" w:rsidTr="00185F4A">
        <w:trPr>
          <w:trHeight w:val="929"/>
        </w:trPr>
        <w:tc>
          <w:tcPr>
            <w:tcW w:w="2397" w:type="dxa"/>
            <w:gridSpan w:val="4"/>
          </w:tcPr>
          <w:p w14:paraId="7AAA3D9A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700A2791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509CD1CC" w14:textId="77777777" w:rsidR="00DF198B" w:rsidRDefault="00DF198B"/>
        </w:tc>
      </w:tr>
      <w:tr w:rsidR="00DF198B" w14:paraId="52F1AEB1" w14:textId="77777777" w:rsidTr="00185F4A">
        <w:trPr>
          <w:trHeight w:val="1460"/>
        </w:trPr>
        <w:tc>
          <w:tcPr>
            <w:tcW w:w="2397" w:type="dxa"/>
            <w:gridSpan w:val="4"/>
          </w:tcPr>
          <w:p w14:paraId="6CE72CB4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7A1A893B" w14:textId="7EBD4335" w:rsidR="00DF198B" w:rsidRPr="00C35C15" w:rsidRDefault="00C35C15" w:rsidP="00C35C15">
            <w:pPr>
              <w:jc w:val="center"/>
              <w:rPr>
                <w:b/>
                <w:bCs/>
                <w:sz w:val="52"/>
                <w:szCs w:val="52"/>
                <w:lang w:val="nl-NL"/>
              </w:rPr>
            </w:pPr>
            <w:r w:rsidRPr="00C35C15">
              <w:rPr>
                <w:b/>
                <w:bCs/>
                <w:sz w:val="52"/>
                <w:szCs w:val="52"/>
              </w:rPr>
              <w:t>Dani</w:t>
            </w:r>
            <w:proofErr w:type="spellStart"/>
            <w:r w:rsidRPr="00C35C15">
              <w:rPr>
                <w:b/>
                <w:bCs/>
                <w:sz w:val="52"/>
                <w:szCs w:val="52"/>
                <w:lang w:val="nl-NL"/>
              </w:rPr>
              <w:t>ëlle</w:t>
            </w:r>
            <w:proofErr w:type="spellEnd"/>
            <w:r w:rsidRPr="00C35C15">
              <w:rPr>
                <w:b/>
                <w:bCs/>
                <w:sz w:val="52"/>
                <w:szCs w:val="52"/>
                <w:lang w:val="nl-NL"/>
              </w:rPr>
              <w:t xml:space="preserve"> Roelofsma</w:t>
            </w:r>
          </w:p>
          <w:p w14:paraId="51DCD1BA" w14:textId="3990D971" w:rsidR="00C35C15" w:rsidRDefault="00C35C15" w:rsidP="00C35C15">
            <w:pPr>
              <w:jc w:val="center"/>
              <w:rPr>
                <w:sz w:val="36"/>
                <w:szCs w:val="36"/>
                <w:lang w:val="nl-NL"/>
              </w:rPr>
            </w:pPr>
            <w:r>
              <w:rPr>
                <w:sz w:val="36"/>
                <w:szCs w:val="36"/>
                <w:lang w:val="nl-NL"/>
              </w:rPr>
              <w:t>2115022</w:t>
            </w:r>
          </w:p>
          <w:p w14:paraId="7BAAF48A" w14:textId="04F292BB" w:rsidR="00C35C15" w:rsidRPr="00C35C15" w:rsidRDefault="00C35C15" w:rsidP="00C35C15">
            <w:pPr>
              <w:jc w:val="center"/>
              <w:rPr>
                <w:sz w:val="36"/>
                <w:szCs w:val="36"/>
                <w:lang w:val="nl-NL"/>
              </w:rPr>
            </w:pPr>
            <w:r>
              <w:rPr>
                <w:sz w:val="36"/>
                <w:szCs w:val="36"/>
                <w:lang w:val="nl-NL"/>
              </w:rPr>
              <w:t>LCTAOO9D</w:t>
            </w:r>
          </w:p>
        </w:tc>
        <w:tc>
          <w:tcPr>
            <w:tcW w:w="2398" w:type="dxa"/>
            <w:gridSpan w:val="4"/>
          </w:tcPr>
          <w:p w14:paraId="68745BC6" w14:textId="77777777" w:rsidR="00DF198B" w:rsidRDefault="00DF198B"/>
        </w:tc>
      </w:tr>
      <w:tr w:rsidR="00DF198B" w14:paraId="669A8C95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1CC7AE7E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337DEAB8" w14:textId="615B2DBA" w:rsidR="00DF198B" w:rsidRPr="00C35C15" w:rsidRDefault="00C604DD" w:rsidP="00C35C15">
            <w:pPr>
              <w:pStyle w:val="Text"/>
              <w:jc w:val="center"/>
              <w:rPr>
                <w:sz w:val="40"/>
                <w:szCs w:val="40"/>
              </w:rPr>
            </w:pPr>
            <w:sdt>
              <w:sdtPr>
                <w:rPr>
                  <w:sz w:val="40"/>
                  <w:szCs w:val="40"/>
                </w:rPr>
                <w:id w:val="372498715"/>
                <w:placeholder>
                  <w:docPart w:val="1FD4A50221964C25847D1CD3690BBF83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C35C15">
                  <w:rPr>
                    <w:b/>
                    <w:bCs/>
                    <w:sz w:val="44"/>
                    <w:szCs w:val="44"/>
                  </w:rPr>
                  <w:t>Date</w:t>
                </w:r>
              </w:sdtContent>
            </w:sdt>
          </w:p>
          <w:p w14:paraId="00A2719C" w14:textId="33542AC3" w:rsidR="00874FE7" w:rsidRPr="00C35C15" w:rsidRDefault="00C35C15" w:rsidP="00C35C15">
            <w:pPr>
              <w:pStyle w:val="Text"/>
              <w:jc w:val="center"/>
              <w:rPr>
                <w:sz w:val="40"/>
                <w:szCs w:val="40"/>
              </w:rPr>
            </w:pPr>
            <w:r w:rsidRPr="00C35C15">
              <w:rPr>
                <w:sz w:val="40"/>
                <w:szCs w:val="40"/>
              </w:rPr>
              <w:t>15/03/2022</w:t>
            </w:r>
          </w:p>
          <w:p w14:paraId="79C5DBD5" w14:textId="797FCFDC" w:rsidR="00DF198B" w:rsidRDefault="00DF198B" w:rsidP="00C35C15">
            <w:pPr>
              <w:pStyle w:val="Heading3"/>
            </w:pPr>
          </w:p>
          <w:p w14:paraId="375613BF" w14:textId="77777777" w:rsidR="00C35C15" w:rsidRPr="00C35C15" w:rsidRDefault="00C35C15" w:rsidP="00C35C15"/>
          <w:p w14:paraId="1914900C" w14:textId="3EF93728" w:rsidR="00C35C15" w:rsidRPr="00C35C15" w:rsidRDefault="00C35C15" w:rsidP="00C35C15"/>
        </w:tc>
        <w:tc>
          <w:tcPr>
            <w:tcW w:w="2398" w:type="dxa"/>
            <w:gridSpan w:val="4"/>
            <w:vAlign w:val="bottom"/>
          </w:tcPr>
          <w:p w14:paraId="44E6D588" w14:textId="77777777" w:rsidR="00DF198B" w:rsidRDefault="00DF198B" w:rsidP="00DF198B">
            <w:pPr>
              <w:jc w:val="center"/>
            </w:pPr>
          </w:p>
        </w:tc>
      </w:tr>
      <w:tr w:rsidR="00DF198B" w14:paraId="3F7B6303" w14:textId="77777777" w:rsidTr="00185F4A">
        <w:tc>
          <w:tcPr>
            <w:tcW w:w="2340" w:type="dxa"/>
            <w:gridSpan w:val="3"/>
          </w:tcPr>
          <w:p w14:paraId="52102996" w14:textId="77777777" w:rsidR="00DF198B" w:rsidRDefault="00DF198B"/>
        </w:tc>
        <w:tc>
          <w:tcPr>
            <w:tcW w:w="6120" w:type="dxa"/>
            <w:gridSpan w:val="3"/>
          </w:tcPr>
          <w:p w14:paraId="51184A30" w14:textId="77777777" w:rsidR="00DF198B" w:rsidRDefault="00DF198B"/>
        </w:tc>
        <w:tc>
          <w:tcPr>
            <w:tcW w:w="2330" w:type="dxa"/>
            <w:gridSpan w:val="3"/>
          </w:tcPr>
          <w:p w14:paraId="2BE30674" w14:textId="77777777" w:rsidR="00DF198B" w:rsidRDefault="00DF198B"/>
        </w:tc>
      </w:tr>
    </w:tbl>
    <w:p w14:paraId="2DFC0C65" w14:textId="225FBC00" w:rsidR="00C35C15" w:rsidRDefault="00C35C15"/>
    <w:sdt>
      <w:sdtPr>
        <w:id w:val="-5129905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</w:sdtEndPr>
      <w:sdtContent>
        <w:p w14:paraId="5BF7A321" w14:textId="6E285649" w:rsidR="00C35C15" w:rsidRDefault="00314087">
          <w:pPr>
            <w:pStyle w:val="TOCHeading"/>
          </w:pPr>
          <w:proofErr w:type="spellStart"/>
          <w:r>
            <w:t>Inhoudopgave</w:t>
          </w:r>
          <w:proofErr w:type="spellEnd"/>
        </w:p>
        <w:p w14:paraId="30B4351F" w14:textId="58D22B0C" w:rsidR="00444F71" w:rsidRDefault="00C35C1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250583" w:history="1">
            <w:r w:rsidR="00444F71" w:rsidRPr="006B3EC4">
              <w:rPr>
                <w:rStyle w:val="Hyperlink"/>
                <w:noProof/>
              </w:rPr>
              <w:t>Reflectieverslag</w:t>
            </w:r>
            <w:r w:rsidR="00444F71">
              <w:rPr>
                <w:noProof/>
                <w:webHidden/>
              </w:rPr>
              <w:tab/>
            </w:r>
            <w:r w:rsidR="00444F71">
              <w:rPr>
                <w:noProof/>
                <w:webHidden/>
              </w:rPr>
              <w:fldChar w:fldCharType="begin"/>
            </w:r>
            <w:r w:rsidR="00444F71">
              <w:rPr>
                <w:noProof/>
                <w:webHidden/>
              </w:rPr>
              <w:instrText xml:space="preserve"> PAGEREF _Toc98250583 \h </w:instrText>
            </w:r>
            <w:r w:rsidR="00444F71">
              <w:rPr>
                <w:noProof/>
                <w:webHidden/>
              </w:rPr>
            </w:r>
            <w:r w:rsidR="00444F71">
              <w:rPr>
                <w:noProof/>
                <w:webHidden/>
              </w:rPr>
              <w:fldChar w:fldCharType="separate"/>
            </w:r>
            <w:r w:rsidR="00444F71">
              <w:rPr>
                <w:noProof/>
                <w:webHidden/>
              </w:rPr>
              <w:t>1</w:t>
            </w:r>
            <w:r w:rsidR="00444F71">
              <w:rPr>
                <w:noProof/>
                <w:webHidden/>
              </w:rPr>
              <w:fldChar w:fldCharType="end"/>
            </w:r>
          </w:hyperlink>
        </w:p>
        <w:p w14:paraId="0C66A2E2" w14:textId="57078F67" w:rsidR="00444F71" w:rsidRDefault="00444F7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98250584" w:history="1">
            <w:r w:rsidRPr="006B3EC4">
              <w:rPr>
                <w:rStyle w:val="Hyperlink"/>
                <w:noProof/>
              </w:rPr>
              <w:t>Inleiding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_Toc98250584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3698E" w14:textId="652B5CD7" w:rsidR="00444F71" w:rsidRDefault="00444F7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98250585" w:history="1">
            <w:r w:rsidRPr="006B3EC4">
              <w:rPr>
                <w:rStyle w:val="Hyperlink"/>
                <w:noProof/>
              </w:rPr>
              <w:t>Aanleiding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_Toc98250585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541EE" w14:textId="748FCCC9" w:rsidR="00444F71" w:rsidRDefault="00444F7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98250586" w:history="1">
            <w:r w:rsidRPr="006B3EC4">
              <w:rPr>
                <w:rStyle w:val="Hyperlink"/>
                <w:noProof/>
                <w:lang w:val="nl-NL"/>
              </w:rPr>
              <w:t>Onderwerp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_Toc98250586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F1D07" w14:textId="55130A47" w:rsidR="00444F71" w:rsidRDefault="00444F7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98250587" w:history="1">
            <w:r w:rsidRPr="006B3EC4">
              <w:rPr>
                <w:rStyle w:val="Hyperlink"/>
                <w:noProof/>
                <w:lang w:val="nl-NL"/>
              </w:rPr>
              <w:t>Leerdoelen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_Toc98250587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98003" w14:textId="7227E6C2" w:rsidR="00444F71" w:rsidRDefault="00444F7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98250588" w:history="1">
            <w:r w:rsidRPr="006B3EC4">
              <w:rPr>
                <w:rStyle w:val="Hyperlink"/>
                <w:noProof/>
                <w:lang w:val="nl-NL"/>
              </w:rPr>
              <w:t>Leerdoelen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_Toc98250588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0F791" w14:textId="2869A839" w:rsidR="00444F71" w:rsidRDefault="00444F7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98250589" w:history="1">
            <w:r w:rsidRPr="006B3EC4">
              <w:rPr>
                <w:rStyle w:val="Hyperlink"/>
                <w:noProof/>
                <w:lang w:val="nl-NL"/>
              </w:rPr>
              <w:t>Competenties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_Toc98250589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62E8B" w14:textId="62B29E14" w:rsidR="00444F71" w:rsidRDefault="00444F7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98250590" w:history="1">
            <w:r w:rsidRPr="006B3EC4">
              <w:rPr>
                <w:rStyle w:val="Hyperlink"/>
                <w:noProof/>
                <w:lang w:val="nl-NL"/>
              </w:rPr>
              <w:t>Reflectie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_Toc98250590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48587" w14:textId="00ADAA06" w:rsidR="00444F71" w:rsidRDefault="00444F7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98250591" w:history="1">
            <w:r w:rsidRPr="006B3EC4">
              <w:rPr>
                <w:rStyle w:val="Hyperlink"/>
                <w:noProof/>
                <w:lang w:val="nl-NL"/>
              </w:rPr>
              <w:t>Situatie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_Toc98250591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36FA0" w14:textId="528AA34A" w:rsidR="00444F71" w:rsidRDefault="00444F7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98250592" w:history="1">
            <w:r w:rsidRPr="006B3EC4">
              <w:rPr>
                <w:rStyle w:val="Hyperlink"/>
                <w:noProof/>
                <w:lang w:val="nl-NL"/>
              </w:rPr>
              <w:t>Conclusie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_Toc98250592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E1009" w14:textId="404D9EE2" w:rsidR="00444F71" w:rsidRDefault="00444F7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98250593" w:history="1">
            <w:r w:rsidRPr="006B3EC4">
              <w:rPr>
                <w:rStyle w:val="Hyperlink"/>
                <w:noProof/>
                <w:lang w:val="nl-NL"/>
              </w:rPr>
              <w:t>Wat je hebt geleerd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_Toc98250593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A0AF9" w14:textId="63CD8A4A" w:rsidR="00444F71" w:rsidRDefault="00444F7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98250594" w:history="1">
            <w:r w:rsidRPr="006B3EC4">
              <w:rPr>
                <w:rStyle w:val="Hyperlink"/>
                <w:noProof/>
                <w:lang w:val="nl-NL"/>
              </w:rPr>
              <w:t>Behaalde leerdoelen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_Toc98250594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3ED43" w14:textId="5210968B" w:rsidR="00444F71" w:rsidRDefault="00444F7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98250595" w:history="1">
            <w:r w:rsidRPr="006B3EC4">
              <w:rPr>
                <w:rStyle w:val="Hyperlink"/>
                <w:noProof/>
                <w:lang w:val="nl-NL"/>
              </w:rPr>
              <w:t>Veworven compententies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_Toc98250595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21861" w14:textId="0B519A07" w:rsidR="00444F71" w:rsidRDefault="00444F7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98250596" w:history="1">
            <w:r w:rsidRPr="006B3EC4">
              <w:rPr>
                <w:rStyle w:val="Hyperlink"/>
                <w:noProof/>
                <w:lang w:val="nl-NL"/>
              </w:rPr>
              <w:t>Toekomstige leerdoelen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_Toc98250596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E106F" w14:textId="530628F7" w:rsidR="00444F71" w:rsidRDefault="00444F7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98250597" w:history="1">
            <w:r w:rsidRPr="006B3EC4">
              <w:rPr>
                <w:rStyle w:val="Hyperlink"/>
                <w:noProof/>
                <w:lang w:val="nl-NL"/>
              </w:rPr>
              <w:t>Bronnenlijst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_Toc98250597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A042D" w14:textId="5289724D" w:rsidR="00C35C15" w:rsidRDefault="00C35C15">
          <w:r>
            <w:rPr>
              <w:b/>
              <w:bCs/>
              <w:noProof/>
            </w:rPr>
            <w:fldChar w:fldCharType="end"/>
          </w:r>
        </w:p>
      </w:sdtContent>
    </w:sdt>
    <w:p w14:paraId="69FE6F4B" w14:textId="3D403E46" w:rsidR="00314087" w:rsidRDefault="00C35C15" w:rsidP="00314087">
      <w:pPr>
        <w:pStyle w:val="Heading1"/>
        <w:jc w:val="left"/>
      </w:pPr>
      <w:r>
        <w:br w:type="page"/>
      </w:r>
      <w:bookmarkStart w:id="1" w:name="_Toc98250584"/>
      <w:proofErr w:type="spellStart"/>
      <w:r w:rsidR="00314087">
        <w:lastRenderedPageBreak/>
        <w:t>Inleiding</w:t>
      </w:r>
      <w:bookmarkEnd w:id="1"/>
      <w:proofErr w:type="spellEnd"/>
    </w:p>
    <w:p w14:paraId="64A1CFC8" w14:textId="77777777" w:rsidR="00314087" w:rsidRPr="00314087" w:rsidRDefault="00314087" w:rsidP="00314087"/>
    <w:p w14:paraId="6D39A2E1" w14:textId="77777777" w:rsidR="00314087" w:rsidRDefault="00314087" w:rsidP="00314087"/>
    <w:p w14:paraId="618BC5F7" w14:textId="77777777" w:rsidR="00314087" w:rsidRDefault="00314087" w:rsidP="00314087">
      <w:pPr>
        <w:pStyle w:val="Heading3"/>
        <w:jc w:val="left"/>
      </w:pPr>
      <w:bookmarkStart w:id="2" w:name="_Toc98250585"/>
      <w:proofErr w:type="spellStart"/>
      <w:r>
        <w:t>Aanleiding</w:t>
      </w:r>
      <w:bookmarkEnd w:id="2"/>
      <w:proofErr w:type="spellEnd"/>
    </w:p>
    <w:p w14:paraId="2A1950B7" w14:textId="685AE385" w:rsidR="00314087" w:rsidRDefault="008935D1" w:rsidP="008935D1">
      <w:pPr>
        <w:pStyle w:val="ListParagraph"/>
        <w:numPr>
          <w:ilvl w:val="0"/>
          <w:numId w:val="2"/>
        </w:numPr>
        <w:rPr>
          <w:lang w:val="nl-NL"/>
        </w:rPr>
      </w:pPr>
      <w:r w:rsidRPr="008935D1">
        <w:rPr>
          <w:lang w:val="nl-NL"/>
        </w:rPr>
        <w:t>Waarom schrijf je dit reflectieverslag?</w:t>
      </w:r>
    </w:p>
    <w:p w14:paraId="01D763CD" w14:textId="577C5D17" w:rsidR="008935D1" w:rsidRDefault="008935D1" w:rsidP="008935D1">
      <w:pPr>
        <w:pStyle w:val="ListParagraph"/>
        <w:numPr>
          <w:ilvl w:val="1"/>
          <w:numId w:val="2"/>
        </w:numPr>
        <w:rPr>
          <w:lang w:val="nl-NL"/>
        </w:rPr>
      </w:pPr>
      <w:r>
        <w:rPr>
          <w:lang w:val="nl-NL"/>
        </w:rPr>
        <w:t>Voor welke opleiding of welk vak schrijf je het?</w:t>
      </w:r>
    </w:p>
    <w:p w14:paraId="590C32DD" w14:textId="23375FD3" w:rsidR="00FF3199" w:rsidRPr="00FF3199" w:rsidRDefault="00FF3199" w:rsidP="00FF3199">
      <w:pPr>
        <w:pStyle w:val="ListParagraph"/>
        <w:numPr>
          <w:ilvl w:val="2"/>
          <w:numId w:val="2"/>
        </w:numPr>
        <w:rPr>
          <w:lang w:val="nl-NL"/>
        </w:rPr>
      </w:pPr>
      <w:r>
        <w:rPr>
          <w:lang w:val="nl-NL"/>
        </w:rPr>
        <w:t>Ik schrijf het voor de opleiding Applicatie Ontwikkelaar voor de module Challenge B&amp;</w:t>
      </w:r>
      <w:r>
        <w:rPr>
          <w:lang w:val="nl-NL"/>
        </w:rPr>
        <w:t>B</w:t>
      </w:r>
    </w:p>
    <w:p w14:paraId="66C6FB13" w14:textId="650D0D79" w:rsidR="00FF3199" w:rsidRDefault="00FF3199" w:rsidP="00FF3199">
      <w:pPr>
        <w:pStyle w:val="ListParagraph"/>
        <w:numPr>
          <w:ilvl w:val="1"/>
          <w:numId w:val="2"/>
        </w:numPr>
        <w:rPr>
          <w:lang w:val="nl-NL"/>
        </w:rPr>
      </w:pPr>
      <w:r>
        <w:rPr>
          <w:lang w:val="nl-NL"/>
        </w:rPr>
        <w:t>Wat is het doel ervan?</w:t>
      </w:r>
    </w:p>
    <w:p w14:paraId="40CAC5BB" w14:textId="1E63DCEC" w:rsidR="00FF3199" w:rsidRDefault="00FF3199" w:rsidP="00FF3199">
      <w:pPr>
        <w:pStyle w:val="ListParagraph"/>
        <w:numPr>
          <w:ilvl w:val="2"/>
          <w:numId w:val="2"/>
        </w:numPr>
        <w:rPr>
          <w:lang w:val="nl-NL"/>
        </w:rPr>
      </w:pPr>
      <w:r>
        <w:rPr>
          <w:lang w:val="nl-NL"/>
        </w:rPr>
        <w:t>Het doel is te weten wat ik van het project heb geleerd en wat de verbeter punten zijn</w:t>
      </w:r>
    </w:p>
    <w:p w14:paraId="55746891" w14:textId="77777777" w:rsidR="00FF3199" w:rsidRPr="008935D1" w:rsidRDefault="00FF3199" w:rsidP="00FF3199">
      <w:pPr>
        <w:pStyle w:val="ListParagraph"/>
        <w:ind w:left="2160"/>
        <w:rPr>
          <w:lang w:val="nl-NL"/>
        </w:rPr>
      </w:pPr>
    </w:p>
    <w:p w14:paraId="3F3FC4BB" w14:textId="0C6B1174" w:rsidR="00314087" w:rsidRPr="008935D1" w:rsidRDefault="00314087" w:rsidP="00314087">
      <w:pPr>
        <w:rPr>
          <w:lang w:val="nl-NL"/>
        </w:rPr>
      </w:pPr>
    </w:p>
    <w:p w14:paraId="0289489D" w14:textId="77777777" w:rsidR="00314087" w:rsidRPr="008935D1" w:rsidRDefault="00314087" w:rsidP="00314087">
      <w:pPr>
        <w:rPr>
          <w:lang w:val="nl-NL"/>
        </w:rPr>
      </w:pPr>
    </w:p>
    <w:p w14:paraId="6A3C01D1" w14:textId="77777777" w:rsidR="00314087" w:rsidRPr="008935D1" w:rsidRDefault="00314087" w:rsidP="00314087">
      <w:pPr>
        <w:pStyle w:val="Heading3"/>
        <w:jc w:val="left"/>
        <w:rPr>
          <w:lang w:val="nl-NL"/>
        </w:rPr>
      </w:pPr>
      <w:bookmarkStart w:id="3" w:name="_Toc98250586"/>
      <w:r w:rsidRPr="008935D1">
        <w:rPr>
          <w:lang w:val="nl-NL"/>
        </w:rPr>
        <w:t>Onderwerp</w:t>
      </w:r>
      <w:bookmarkEnd w:id="3"/>
    </w:p>
    <w:p w14:paraId="7EA80AE7" w14:textId="775910C7" w:rsidR="00314087" w:rsidRDefault="00FF3199" w:rsidP="00FF3199">
      <w:pPr>
        <w:pStyle w:val="ListParagraph"/>
        <w:numPr>
          <w:ilvl w:val="0"/>
          <w:numId w:val="3"/>
        </w:numPr>
        <w:rPr>
          <w:lang w:val="nl-NL"/>
        </w:rPr>
      </w:pPr>
      <w:r w:rsidRPr="00FF3199">
        <w:rPr>
          <w:lang w:val="nl-NL"/>
        </w:rPr>
        <w:t>Waarover schrijf je het verslag?</w:t>
      </w:r>
    </w:p>
    <w:p w14:paraId="2EE5A4B5" w14:textId="4A2B1319" w:rsidR="00FF3199" w:rsidRDefault="00FF3199" w:rsidP="00FF3199">
      <w:pPr>
        <w:pStyle w:val="ListParagraph"/>
        <w:numPr>
          <w:ilvl w:val="1"/>
          <w:numId w:val="3"/>
        </w:numPr>
        <w:rPr>
          <w:lang w:val="nl-NL"/>
        </w:rPr>
      </w:pPr>
      <w:r>
        <w:rPr>
          <w:lang w:val="nl-NL"/>
        </w:rPr>
        <w:t>Wat was de opdracht?</w:t>
      </w:r>
    </w:p>
    <w:p w14:paraId="71888503" w14:textId="2E97C6E1" w:rsidR="00FF3199" w:rsidRDefault="00FF3199" w:rsidP="00FF3199">
      <w:pPr>
        <w:pStyle w:val="ListParagraph"/>
        <w:numPr>
          <w:ilvl w:val="2"/>
          <w:numId w:val="3"/>
        </w:numPr>
        <w:rPr>
          <w:lang w:val="nl-NL"/>
        </w:rPr>
      </w:pPr>
      <w:r>
        <w:rPr>
          <w:lang w:val="nl-NL"/>
        </w:rPr>
        <w:t xml:space="preserve">Huisjes verhuur website </w:t>
      </w:r>
      <w:r w:rsidR="00B84538">
        <w:rPr>
          <w:lang w:val="nl-NL"/>
        </w:rPr>
        <w:t xml:space="preserve">afmaken van een andere </w:t>
      </w:r>
      <w:proofErr w:type="spellStart"/>
      <w:r w:rsidR="00B84538">
        <w:rPr>
          <w:lang w:val="nl-NL"/>
        </w:rPr>
        <w:t>developer</w:t>
      </w:r>
      <w:proofErr w:type="spellEnd"/>
    </w:p>
    <w:p w14:paraId="25C8DF8E" w14:textId="0FB571A5" w:rsidR="00FF3199" w:rsidRDefault="00FF3199" w:rsidP="00FF3199">
      <w:pPr>
        <w:pStyle w:val="ListParagraph"/>
        <w:numPr>
          <w:ilvl w:val="1"/>
          <w:numId w:val="3"/>
        </w:numPr>
        <w:rPr>
          <w:lang w:val="nl-NL"/>
        </w:rPr>
      </w:pPr>
      <w:r>
        <w:rPr>
          <w:lang w:val="nl-NL"/>
        </w:rPr>
        <w:t>Waar vond deze plaats?</w:t>
      </w:r>
    </w:p>
    <w:p w14:paraId="3ED57A7E" w14:textId="2AA7E64E" w:rsidR="00B84538" w:rsidRDefault="00B84538" w:rsidP="00B84538">
      <w:pPr>
        <w:pStyle w:val="ListParagraph"/>
        <w:numPr>
          <w:ilvl w:val="2"/>
          <w:numId w:val="3"/>
        </w:numPr>
        <w:rPr>
          <w:lang w:val="nl-NL"/>
        </w:rPr>
      </w:pPr>
      <w:r>
        <w:rPr>
          <w:lang w:val="nl-NL"/>
        </w:rPr>
        <w:t>Op mijn stagebedrijf</w:t>
      </w:r>
    </w:p>
    <w:p w14:paraId="089A8DE7" w14:textId="063B0DD7" w:rsidR="00FF3199" w:rsidRDefault="00FF3199" w:rsidP="00FF3199">
      <w:pPr>
        <w:pStyle w:val="ListParagraph"/>
        <w:numPr>
          <w:ilvl w:val="1"/>
          <w:numId w:val="3"/>
        </w:numPr>
        <w:rPr>
          <w:lang w:val="nl-NL"/>
        </w:rPr>
      </w:pPr>
      <w:r>
        <w:rPr>
          <w:lang w:val="nl-NL"/>
        </w:rPr>
        <w:t>Wanneer vond deze plaats?</w:t>
      </w:r>
    </w:p>
    <w:p w14:paraId="228E99DE" w14:textId="10DBC42B" w:rsidR="00B84538" w:rsidRDefault="00B84538" w:rsidP="00B84538">
      <w:pPr>
        <w:pStyle w:val="ListParagraph"/>
        <w:numPr>
          <w:ilvl w:val="2"/>
          <w:numId w:val="3"/>
        </w:numPr>
        <w:rPr>
          <w:lang w:val="nl-NL"/>
        </w:rPr>
      </w:pPr>
      <w:r>
        <w:rPr>
          <w:lang w:val="nl-NL"/>
        </w:rPr>
        <w:t>14/03/2022 t/m 15/03/2022</w:t>
      </w:r>
    </w:p>
    <w:p w14:paraId="6807A994" w14:textId="3A31A8C7" w:rsidR="00B84538" w:rsidRDefault="00B84538">
      <w:pPr>
        <w:rPr>
          <w:lang w:val="nl-NL"/>
        </w:rPr>
      </w:pPr>
      <w:r>
        <w:rPr>
          <w:lang w:val="nl-NL"/>
        </w:rPr>
        <w:br/>
      </w:r>
    </w:p>
    <w:p w14:paraId="1E24AB5E" w14:textId="77777777" w:rsidR="00B84538" w:rsidRDefault="00B84538">
      <w:pPr>
        <w:rPr>
          <w:lang w:val="nl-NL"/>
        </w:rPr>
      </w:pPr>
      <w:r>
        <w:rPr>
          <w:lang w:val="nl-NL"/>
        </w:rPr>
        <w:br w:type="page"/>
      </w:r>
    </w:p>
    <w:p w14:paraId="4D0B00FC" w14:textId="77777777" w:rsidR="00314087" w:rsidRPr="008935D1" w:rsidRDefault="00314087">
      <w:pPr>
        <w:rPr>
          <w:lang w:val="nl-NL"/>
        </w:rPr>
      </w:pPr>
    </w:p>
    <w:p w14:paraId="6F746B45" w14:textId="77777777" w:rsidR="00314087" w:rsidRPr="008935D1" w:rsidRDefault="00314087" w:rsidP="008935D1">
      <w:pPr>
        <w:pStyle w:val="Heading1"/>
        <w:jc w:val="left"/>
        <w:rPr>
          <w:lang w:val="nl-NL"/>
        </w:rPr>
      </w:pPr>
      <w:bookmarkStart w:id="4" w:name="_Toc98250587"/>
      <w:r w:rsidRPr="008935D1">
        <w:rPr>
          <w:lang w:val="nl-NL"/>
        </w:rPr>
        <w:t>Leerdoelen</w:t>
      </w:r>
      <w:bookmarkEnd w:id="4"/>
    </w:p>
    <w:p w14:paraId="30B82B49" w14:textId="77777777" w:rsidR="00314087" w:rsidRPr="008935D1" w:rsidRDefault="00314087" w:rsidP="008935D1">
      <w:pPr>
        <w:rPr>
          <w:lang w:val="nl-NL"/>
        </w:rPr>
      </w:pPr>
    </w:p>
    <w:p w14:paraId="16CEA2AD" w14:textId="25BB2969" w:rsidR="00E90C03" w:rsidRPr="00E90C03" w:rsidRDefault="00314087" w:rsidP="00E90C03">
      <w:pPr>
        <w:pStyle w:val="Heading3"/>
        <w:jc w:val="left"/>
        <w:rPr>
          <w:lang w:val="nl-NL"/>
        </w:rPr>
      </w:pPr>
      <w:bookmarkStart w:id="5" w:name="_Toc98250588"/>
      <w:r w:rsidRPr="008935D1">
        <w:rPr>
          <w:lang w:val="nl-NL"/>
        </w:rPr>
        <w:t>Leerdoelen</w:t>
      </w:r>
      <w:bookmarkEnd w:id="5"/>
    </w:p>
    <w:p w14:paraId="6BDCB66E" w14:textId="19E5221D" w:rsidR="00314087" w:rsidRDefault="00E90C03" w:rsidP="00E90C03"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Stressbestendigheid</w:t>
      </w:r>
    </w:p>
    <w:p w14:paraId="065A65DD" w14:textId="3B824C3D" w:rsidR="00E90C03" w:rsidRDefault="00E90C03" w:rsidP="00E90C03">
      <w:pPr>
        <w:pStyle w:val="ListParagraph"/>
        <w:numPr>
          <w:ilvl w:val="1"/>
          <w:numId w:val="5"/>
        </w:numPr>
        <w:rPr>
          <w:lang w:val="nl-NL"/>
        </w:rPr>
      </w:pPr>
      <w:r>
        <w:rPr>
          <w:lang w:val="nl-NL"/>
        </w:rPr>
        <w:t xml:space="preserve">Omdat ik wil leren als er iets heel vaak fout gaat om door te gaan er </w:t>
      </w:r>
      <w:proofErr w:type="spellStart"/>
      <w:r>
        <w:rPr>
          <w:lang w:val="nl-NL"/>
        </w:rPr>
        <w:t>er</w:t>
      </w:r>
      <w:proofErr w:type="spellEnd"/>
      <w:r>
        <w:rPr>
          <w:lang w:val="nl-NL"/>
        </w:rPr>
        <w:t xml:space="preserve"> niet stress van krijg</w:t>
      </w:r>
    </w:p>
    <w:p w14:paraId="0A725BED" w14:textId="10B394E8" w:rsidR="00E90C03" w:rsidRDefault="00E90C03" w:rsidP="00E90C03"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Plannen</w:t>
      </w:r>
    </w:p>
    <w:p w14:paraId="54644C77" w14:textId="50A3B42A" w:rsidR="00E90C03" w:rsidRPr="00E90C03" w:rsidRDefault="00E90C03" w:rsidP="00E90C03">
      <w:pPr>
        <w:pStyle w:val="ListParagraph"/>
        <w:numPr>
          <w:ilvl w:val="1"/>
          <w:numId w:val="5"/>
        </w:numPr>
        <w:rPr>
          <w:lang w:val="nl-NL"/>
        </w:rPr>
      </w:pPr>
      <w:r>
        <w:rPr>
          <w:lang w:val="nl-NL"/>
        </w:rPr>
        <w:t xml:space="preserve">Omdat ik </w:t>
      </w:r>
      <w:r w:rsidR="00DF0B79">
        <w:rPr>
          <w:lang w:val="nl-NL"/>
        </w:rPr>
        <w:t>graag een goed planning wil kunnen maken, om mijn tijd goed te gebruiken</w:t>
      </w:r>
    </w:p>
    <w:p w14:paraId="4B6581D0" w14:textId="77777777" w:rsidR="00E90C03" w:rsidRPr="00E90C03" w:rsidRDefault="00E90C03" w:rsidP="00E90C03">
      <w:pPr>
        <w:rPr>
          <w:lang w:val="nl-NL"/>
        </w:rPr>
      </w:pPr>
    </w:p>
    <w:p w14:paraId="2E20EF32" w14:textId="77777777" w:rsidR="00E90C03" w:rsidRPr="00E90C03" w:rsidRDefault="00E90C03" w:rsidP="00E90C03">
      <w:pPr>
        <w:pStyle w:val="ListParagraph"/>
        <w:rPr>
          <w:lang w:val="nl-NL"/>
        </w:rPr>
      </w:pPr>
    </w:p>
    <w:p w14:paraId="1A19ADD0" w14:textId="77777777" w:rsidR="00B84538" w:rsidRPr="008935D1" w:rsidRDefault="00B84538" w:rsidP="00B84538">
      <w:pPr>
        <w:rPr>
          <w:lang w:val="nl-NL"/>
        </w:rPr>
      </w:pPr>
    </w:p>
    <w:p w14:paraId="1DB9010A" w14:textId="77777777" w:rsidR="00314087" w:rsidRPr="008935D1" w:rsidRDefault="00314087" w:rsidP="008935D1">
      <w:pPr>
        <w:pStyle w:val="Heading3"/>
        <w:jc w:val="left"/>
        <w:rPr>
          <w:lang w:val="nl-NL"/>
        </w:rPr>
      </w:pPr>
      <w:bookmarkStart w:id="6" w:name="_Toc98250589"/>
      <w:r w:rsidRPr="008935D1">
        <w:rPr>
          <w:lang w:val="nl-NL"/>
        </w:rPr>
        <w:t>Competenties</w:t>
      </w:r>
      <w:bookmarkEnd w:id="6"/>
    </w:p>
    <w:p w14:paraId="38A472FF" w14:textId="334397B5" w:rsidR="00314087" w:rsidRDefault="00E90C03" w:rsidP="00E90C03">
      <w:pPr>
        <w:pStyle w:val="ListParagraph"/>
        <w:numPr>
          <w:ilvl w:val="0"/>
          <w:numId w:val="6"/>
        </w:numPr>
        <w:rPr>
          <w:lang w:val="nl-NL"/>
        </w:rPr>
      </w:pPr>
      <w:r w:rsidRPr="00E90C03">
        <w:rPr>
          <w:lang w:val="nl-NL"/>
        </w:rPr>
        <w:t>Zelfkennis</w:t>
      </w:r>
    </w:p>
    <w:p w14:paraId="431FDC89" w14:textId="40CA6D60" w:rsidR="00DF0B79" w:rsidRPr="00E90C03" w:rsidRDefault="00DF0B79" w:rsidP="00DF0B79">
      <w:pPr>
        <w:pStyle w:val="ListParagraph"/>
        <w:numPr>
          <w:ilvl w:val="1"/>
          <w:numId w:val="6"/>
        </w:numPr>
        <w:rPr>
          <w:lang w:val="nl-NL"/>
        </w:rPr>
      </w:pPr>
      <w:r>
        <w:rPr>
          <w:lang w:val="nl-NL"/>
        </w:rPr>
        <w:t>Omdat ik graag meer kennis algemeen wil, om deze laten te toepassen</w:t>
      </w:r>
    </w:p>
    <w:p w14:paraId="7E9E7FA5" w14:textId="77777777" w:rsidR="00314087" w:rsidRPr="008935D1" w:rsidRDefault="00314087" w:rsidP="008935D1">
      <w:pPr>
        <w:rPr>
          <w:lang w:val="nl-NL"/>
        </w:rPr>
      </w:pPr>
    </w:p>
    <w:p w14:paraId="27C4A88B" w14:textId="77777777" w:rsidR="00B84538" w:rsidRPr="00E90C03" w:rsidRDefault="00B84538" w:rsidP="008935D1">
      <w:pPr>
        <w:pStyle w:val="Heading1"/>
        <w:jc w:val="left"/>
        <w:rPr>
          <w:lang w:val="nl-NL"/>
        </w:rPr>
      </w:pPr>
      <w:r w:rsidRPr="00E90C03">
        <w:rPr>
          <w:lang w:val="nl-NL"/>
        </w:rPr>
        <w:br/>
      </w:r>
    </w:p>
    <w:p w14:paraId="33FF1C6E" w14:textId="77777777" w:rsidR="00B84538" w:rsidRPr="00E90C03" w:rsidRDefault="00B84538">
      <w:pPr>
        <w:rPr>
          <w:rFonts w:asciiTheme="majorHAnsi" w:hAnsiTheme="majorHAnsi"/>
          <w:b/>
          <w:color w:val="476166" w:themeColor="accent1"/>
          <w:sz w:val="52"/>
          <w:szCs w:val="52"/>
          <w:lang w:val="nl-NL"/>
        </w:rPr>
      </w:pPr>
      <w:r w:rsidRPr="00E90C03">
        <w:rPr>
          <w:lang w:val="nl-NL"/>
        </w:rPr>
        <w:br w:type="page"/>
      </w:r>
    </w:p>
    <w:p w14:paraId="0D7A1420" w14:textId="3E829E49" w:rsidR="00314087" w:rsidRPr="00E90C03" w:rsidRDefault="00314087" w:rsidP="008935D1">
      <w:pPr>
        <w:pStyle w:val="Heading1"/>
        <w:jc w:val="left"/>
        <w:rPr>
          <w:lang w:val="nl-NL"/>
        </w:rPr>
      </w:pPr>
      <w:bookmarkStart w:id="7" w:name="_Toc98250590"/>
      <w:r w:rsidRPr="00E90C03">
        <w:rPr>
          <w:lang w:val="nl-NL"/>
        </w:rPr>
        <w:lastRenderedPageBreak/>
        <w:t>Reflectie</w:t>
      </w:r>
      <w:bookmarkEnd w:id="7"/>
    </w:p>
    <w:p w14:paraId="29D83A25" w14:textId="77777777" w:rsidR="00314087" w:rsidRPr="00E90C03" w:rsidRDefault="00314087" w:rsidP="008935D1">
      <w:pPr>
        <w:pStyle w:val="Heading3"/>
        <w:jc w:val="left"/>
        <w:rPr>
          <w:lang w:val="nl-NL"/>
        </w:rPr>
      </w:pPr>
    </w:p>
    <w:p w14:paraId="37304CD2" w14:textId="437D4B79" w:rsidR="00314087" w:rsidRPr="00E90C03" w:rsidRDefault="00314087" w:rsidP="008935D1">
      <w:pPr>
        <w:pStyle w:val="Heading3"/>
        <w:jc w:val="left"/>
        <w:rPr>
          <w:lang w:val="nl-NL"/>
        </w:rPr>
      </w:pPr>
      <w:bookmarkStart w:id="8" w:name="_Toc98250591"/>
      <w:r w:rsidRPr="00E90C03">
        <w:rPr>
          <w:lang w:val="nl-NL"/>
        </w:rPr>
        <w:t>Situatie</w:t>
      </w:r>
      <w:bookmarkEnd w:id="8"/>
      <w:r w:rsidRPr="00E90C03">
        <w:rPr>
          <w:lang w:val="nl-NL"/>
        </w:rPr>
        <w:t xml:space="preserve"> </w:t>
      </w:r>
    </w:p>
    <w:p w14:paraId="6E145065" w14:textId="1BE21EFD" w:rsidR="002E5225" w:rsidRPr="002E5225" w:rsidRDefault="002E5225" w:rsidP="002E5225">
      <w:pPr>
        <w:rPr>
          <w:b/>
          <w:bCs/>
          <w:lang w:val="nl-NL"/>
        </w:rPr>
      </w:pPr>
      <w:r w:rsidRPr="002E5225">
        <w:rPr>
          <w:b/>
          <w:bCs/>
          <w:lang w:val="nl-NL"/>
        </w:rPr>
        <w:t>Wat was de situatie?</w:t>
      </w:r>
    </w:p>
    <w:p w14:paraId="4F2CF268" w14:textId="456BE95F" w:rsidR="002E5225" w:rsidRDefault="002E5225" w:rsidP="00193C7E">
      <w:pPr>
        <w:pStyle w:val="ListParagraph"/>
        <w:numPr>
          <w:ilvl w:val="0"/>
          <w:numId w:val="6"/>
        </w:numPr>
        <w:rPr>
          <w:lang w:val="nl-NL"/>
        </w:rPr>
      </w:pPr>
      <w:r w:rsidRPr="00193C7E">
        <w:rPr>
          <w:lang w:val="nl-NL"/>
        </w:rPr>
        <w:t>Wanneer speelde de situatie zich af?</w:t>
      </w:r>
    </w:p>
    <w:p w14:paraId="57E4C670" w14:textId="2BDF87BC" w:rsidR="00892904" w:rsidRDefault="00EF527B" w:rsidP="00892904">
      <w:pPr>
        <w:pStyle w:val="ListParagraph"/>
        <w:numPr>
          <w:ilvl w:val="1"/>
          <w:numId w:val="6"/>
        </w:numPr>
        <w:rPr>
          <w:lang w:val="nl-NL"/>
        </w:rPr>
      </w:pPr>
      <w:r>
        <w:rPr>
          <w:lang w:val="nl-NL"/>
        </w:rPr>
        <w:t>14/03/2022 bij het opzetten van het project</w:t>
      </w:r>
    </w:p>
    <w:p w14:paraId="3E52BD1C" w14:textId="3966FA82" w:rsidR="00193C7E" w:rsidRDefault="00193C7E" w:rsidP="00193C7E">
      <w:pPr>
        <w:pStyle w:val="ListParagraph"/>
        <w:numPr>
          <w:ilvl w:val="0"/>
          <w:numId w:val="6"/>
        </w:numPr>
        <w:rPr>
          <w:lang w:val="nl-NL"/>
        </w:rPr>
      </w:pPr>
      <w:r>
        <w:rPr>
          <w:lang w:val="nl-NL"/>
        </w:rPr>
        <w:t>Wat speelde er?</w:t>
      </w:r>
    </w:p>
    <w:p w14:paraId="3EA52472" w14:textId="0614CFF5" w:rsidR="00EF527B" w:rsidRDefault="00EF527B" w:rsidP="00EF527B">
      <w:pPr>
        <w:pStyle w:val="ListParagraph"/>
        <w:numPr>
          <w:ilvl w:val="1"/>
          <w:numId w:val="6"/>
        </w:numPr>
        <w:rPr>
          <w:lang w:val="nl-NL"/>
        </w:rPr>
      </w:pPr>
      <w:r>
        <w:rPr>
          <w:lang w:val="nl-NL"/>
        </w:rPr>
        <w:t xml:space="preserve">Ik moest een andere </w:t>
      </w:r>
      <w:proofErr w:type="spellStart"/>
      <w:r>
        <w:rPr>
          <w:lang w:val="nl-NL"/>
        </w:rPr>
        <w:t>developer</w:t>
      </w:r>
      <w:proofErr w:type="spellEnd"/>
      <w:r>
        <w:rPr>
          <w:lang w:val="nl-NL"/>
        </w:rPr>
        <w:t xml:space="preserve"> database data krijgen in mijn database en het importen lukte niet</w:t>
      </w:r>
    </w:p>
    <w:p w14:paraId="7843FFB4" w14:textId="677A9CBA" w:rsidR="00193C7E" w:rsidRDefault="00193C7E" w:rsidP="00193C7E">
      <w:pPr>
        <w:pStyle w:val="ListParagraph"/>
        <w:numPr>
          <w:ilvl w:val="0"/>
          <w:numId w:val="6"/>
        </w:numPr>
        <w:rPr>
          <w:lang w:val="nl-NL"/>
        </w:rPr>
      </w:pPr>
      <w:r>
        <w:rPr>
          <w:lang w:val="nl-NL"/>
        </w:rPr>
        <w:t>Wie waren erbij betrokken?</w:t>
      </w:r>
    </w:p>
    <w:p w14:paraId="65DB8AA6" w14:textId="59450970" w:rsidR="00EF527B" w:rsidRDefault="00EF527B" w:rsidP="00EF527B">
      <w:pPr>
        <w:pStyle w:val="ListParagraph"/>
        <w:numPr>
          <w:ilvl w:val="1"/>
          <w:numId w:val="6"/>
        </w:numPr>
        <w:rPr>
          <w:lang w:val="nl-NL"/>
        </w:rPr>
      </w:pPr>
      <w:r>
        <w:rPr>
          <w:lang w:val="nl-NL"/>
        </w:rPr>
        <w:t xml:space="preserve">Andere </w:t>
      </w:r>
      <w:proofErr w:type="spellStart"/>
      <w:r>
        <w:rPr>
          <w:lang w:val="nl-NL"/>
        </w:rPr>
        <w:t>developer</w:t>
      </w:r>
      <w:proofErr w:type="spellEnd"/>
    </w:p>
    <w:p w14:paraId="69BB11FA" w14:textId="49395457" w:rsidR="00193C7E" w:rsidRDefault="00193C7E" w:rsidP="00193C7E">
      <w:pPr>
        <w:rPr>
          <w:lang w:val="nl-NL"/>
        </w:rPr>
      </w:pPr>
    </w:p>
    <w:p w14:paraId="376566FF" w14:textId="7309092B" w:rsidR="00193C7E" w:rsidRDefault="00193C7E" w:rsidP="00193C7E">
      <w:pPr>
        <w:rPr>
          <w:b/>
          <w:bCs/>
          <w:lang w:val="nl-NL"/>
        </w:rPr>
      </w:pPr>
      <w:r w:rsidRPr="00193C7E">
        <w:rPr>
          <w:b/>
          <w:bCs/>
          <w:lang w:val="nl-NL"/>
        </w:rPr>
        <w:t>Wat was je taak?</w:t>
      </w:r>
    </w:p>
    <w:p w14:paraId="3CB1AD4F" w14:textId="1B0AB9EC" w:rsidR="00193C7E" w:rsidRPr="00EF527B" w:rsidRDefault="00193C7E" w:rsidP="00193C7E">
      <w:pPr>
        <w:pStyle w:val="ListParagraph"/>
        <w:numPr>
          <w:ilvl w:val="0"/>
          <w:numId w:val="10"/>
        </w:numPr>
        <w:rPr>
          <w:b/>
          <w:bCs/>
          <w:lang w:val="nl-NL"/>
        </w:rPr>
      </w:pPr>
      <w:r>
        <w:rPr>
          <w:lang w:val="nl-NL"/>
        </w:rPr>
        <w:t>Wat was je rol?</w:t>
      </w:r>
    </w:p>
    <w:p w14:paraId="058B6263" w14:textId="7CB10145" w:rsidR="00EF527B" w:rsidRPr="00193C7E" w:rsidRDefault="00EF527B" w:rsidP="00EF527B">
      <w:pPr>
        <w:pStyle w:val="ListParagraph"/>
        <w:numPr>
          <w:ilvl w:val="1"/>
          <w:numId w:val="10"/>
        </w:numPr>
        <w:rPr>
          <w:b/>
          <w:bCs/>
          <w:lang w:val="nl-NL"/>
        </w:rPr>
      </w:pPr>
      <w:r>
        <w:rPr>
          <w:lang w:val="nl-NL"/>
        </w:rPr>
        <w:t xml:space="preserve">Software </w:t>
      </w:r>
      <w:proofErr w:type="spellStart"/>
      <w:r>
        <w:rPr>
          <w:lang w:val="nl-NL"/>
        </w:rPr>
        <w:t>devoloper</w:t>
      </w:r>
      <w:proofErr w:type="spellEnd"/>
    </w:p>
    <w:p w14:paraId="46D601D5" w14:textId="4887FC6E" w:rsidR="00193C7E" w:rsidRPr="00EF527B" w:rsidRDefault="00193C7E" w:rsidP="00193C7E">
      <w:pPr>
        <w:pStyle w:val="ListParagraph"/>
        <w:numPr>
          <w:ilvl w:val="0"/>
          <w:numId w:val="10"/>
        </w:numPr>
        <w:rPr>
          <w:b/>
          <w:bCs/>
          <w:lang w:val="nl-NL"/>
        </w:rPr>
      </w:pPr>
      <w:r>
        <w:rPr>
          <w:lang w:val="nl-NL"/>
        </w:rPr>
        <w:t>Wat wilde je bereiken?</w:t>
      </w:r>
    </w:p>
    <w:p w14:paraId="23EBF3A3" w14:textId="7D1C9E69" w:rsidR="00EF527B" w:rsidRPr="00193C7E" w:rsidRDefault="00EF527B" w:rsidP="00EF527B">
      <w:pPr>
        <w:pStyle w:val="ListParagraph"/>
        <w:numPr>
          <w:ilvl w:val="1"/>
          <w:numId w:val="10"/>
        </w:numPr>
        <w:rPr>
          <w:b/>
          <w:bCs/>
          <w:lang w:val="nl-NL"/>
        </w:rPr>
      </w:pPr>
      <w:r>
        <w:rPr>
          <w:lang w:val="nl-NL"/>
        </w:rPr>
        <w:t>De data in mijn database krijgen</w:t>
      </w:r>
    </w:p>
    <w:p w14:paraId="7EDCA82D" w14:textId="4DF6292A" w:rsidR="00193C7E" w:rsidRPr="00EF527B" w:rsidRDefault="00193C7E" w:rsidP="00193C7E">
      <w:pPr>
        <w:pStyle w:val="ListParagraph"/>
        <w:numPr>
          <w:ilvl w:val="0"/>
          <w:numId w:val="10"/>
        </w:numPr>
        <w:rPr>
          <w:b/>
          <w:bCs/>
          <w:lang w:val="nl-NL"/>
        </w:rPr>
      </w:pPr>
      <w:r>
        <w:rPr>
          <w:lang w:val="nl-NL"/>
        </w:rPr>
        <w:t>Wat werd er van je verwacht/ Wat verwachtte je van jezelf in deze situatie?</w:t>
      </w:r>
    </w:p>
    <w:p w14:paraId="77961662" w14:textId="0CC0703C" w:rsidR="00EF527B" w:rsidRPr="00164312" w:rsidRDefault="00EF527B" w:rsidP="00EF527B">
      <w:pPr>
        <w:pStyle w:val="ListParagraph"/>
        <w:numPr>
          <w:ilvl w:val="1"/>
          <w:numId w:val="10"/>
        </w:numPr>
        <w:rPr>
          <w:b/>
          <w:bCs/>
          <w:lang w:val="nl-NL"/>
        </w:rPr>
      </w:pPr>
      <w:r>
        <w:rPr>
          <w:lang w:val="nl-NL"/>
        </w:rPr>
        <w:t>Het probleem te fixen, waarom ik het wel kan importeren</w:t>
      </w:r>
    </w:p>
    <w:p w14:paraId="6F17B6CD" w14:textId="329785C3" w:rsidR="00164312" w:rsidRDefault="00164312" w:rsidP="00164312">
      <w:pPr>
        <w:rPr>
          <w:b/>
          <w:bCs/>
          <w:lang w:val="nl-NL"/>
        </w:rPr>
      </w:pPr>
    </w:p>
    <w:p w14:paraId="79F34CE6" w14:textId="2ED807F9" w:rsidR="00164312" w:rsidRDefault="00164312" w:rsidP="00164312">
      <w:pPr>
        <w:rPr>
          <w:b/>
          <w:bCs/>
          <w:lang w:val="nl-NL"/>
        </w:rPr>
      </w:pPr>
      <w:r>
        <w:rPr>
          <w:b/>
          <w:bCs/>
          <w:lang w:val="nl-NL"/>
        </w:rPr>
        <w:t>Hoe heb je het aangepakt en waarom?</w:t>
      </w:r>
    </w:p>
    <w:p w14:paraId="30B6BAD8" w14:textId="4D9E67B7" w:rsidR="00164312" w:rsidRPr="00EF527B" w:rsidRDefault="00164312" w:rsidP="00164312">
      <w:pPr>
        <w:pStyle w:val="ListParagraph"/>
        <w:numPr>
          <w:ilvl w:val="0"/>
          <w:numId w:val="11"/>
        </w:numPr>
        <w:rPr>
          <w:b/>
          <w:bCs/>
          <w:lang w:val="nl-NL"/>
        </w:rPr>
      </w:pPr>
      <w:r>
        <w:rPr>
          <w:lang w:val="nl-NL"/>
        </w:rPr>
        <w:t>Hoe pakte je het aan?</w:t>
      </w:r>
    </w:p>
    <w:p w14:paraId="50FDC0FB" w14:textId="728B24DF" w:rsidR="00EF527B" w:rsidRPr="00164312" w:rsidRDefault="00EF527B" w:rsidP="00EF527B">
      <w:pPr>
        <w:pStyle w:val="ListParagraph"/>
        <w:numPr>
          <w:ilvl w:val="1"/>
          <w:numId w:val="11"/>
        </w:numPr>
        <w:rPr>
          <w:b/>
          <w:bCs/>
          <w:lang w:val="nl-NL"/>
        </w:rPr>
      </w:pPr>
      <w:r>
        <w:rPr>
          <w:lang w:val="nl-NL"/>
        </w:rPr>
        <w:t xml:space="preserve">Ik heb door de data </w:t>
      </w:r>
      <w:proofErr w:type="spellStart"/>
      <w:r>
        <w:rPr>
          <w:lang w:val="nl-NL"/>
        </w:rPr>
        <w:t>sql</w:t>
      </w:r>
      <w:proofErr w:type="spellEnd"/>
      <w:r>
        <w:rPr>
          <w:lang w:val="nl-NL"/>
        </w:rPr>
        <w:t xml:space="preserve"> gekeken en de problemen oplossen</w:t>
      </w:r>
    </w:p>
    <w:p w14:paraId="32F018F3" w14:textId="5F12649D" w:rsidR="00164312" w:rsidRPr="00EF527B" w:rsidRDefault="00164312" w:rsidP="00164312">
      <w:pPr>
        <w:pStyle w:val="ListParagraph"/>
        <w:numPr>
          <w:ilvl w:val="0"/>
          <w:numId w:val="11"/>
        </w:numPr>
        <w:rPr>
          <w:b/>
          <w:bCs/>
          <w:lang w:val="nl-NL"/>
        </w:rPr>
      </w:pPr>
      <w:r>
        <w:rPr>
          <w:lang w:val="nl-NL"/>
        </w:rPr>
        <w:t>Waarom heb je het zo aangepakt?</w:t>
      </w:r>
    </w:p>
    <w:p w14:paraId="5FAAC090" w14:textId="7B0EF49A" w:rsidR="00EF527B" w:rsidRPr="001358BC" w:rsidRDefault="00EF527B" w:rsidP="00EF527B">
      <w:pPr>
        <w:pStyle w:val="ListParagraph"/>
        <w:numPr>
          <w:ilvl w:val="1"/>
          <w:numId w:val="11"/>
        </w:numPr>
        <w:rPr>
          <w:b/>
          <w:bCs/>
          <w:lang w:val="nl-NL"/>
        </w:rPr>
      </w:pPr>
      <w:r>
        <w:rPr>
          <w:lang w:val="nl-NL"/>
        </w:rPr>
        <w:t>Omdat het niet anders zou kunnen of ik moet alles zelf toevoegen bij de hand</w:t>
      </w:r>
    </w:p>
    <w:p w14:paraId="011AC905" w14:textId="55C9BE96" w:rsidR="001358BC" w:rsidRDefault="001358BC" w:rsidP="001358BC">
      <w:pPr>
        <w:rPr>
          <w:b/>
          <w:bCs/>
          <w:lang w:val="nl-NL"/>
        </w:rPr>
      </w:pPr>
    </w:p>
    <w:p w14:paraId="37A15E3A" w14:textId="16B08C27" w:rsidR="001358BC" w:rsidRDefault="001358BC" w:rsidP="001358BC">
      <w:pPr>
        <w:rPr>
          <w:b/>
          <w:bCs/>
          <w:lang w:val="nl-NL"/>
        </w:rPr>
      </w:pPr>
      <w:r>
        <w:rPr>
          <w:b/>
          <w:bCs/>
          <w:lang w:val="nl-NL"/>
        </w:rPr>
        <w:t>Heeft het gewerkt en waarom?</w:t>
      </w:r>
    </w:p>
    <w:p w14:paraId="0DFD6F71" w14:textId="07CAB36E" w:rsidR="001358BC" w:rsidRDefault="001358BC" w:rsidP="001358BC">
      <w:pPr>
        <w:pStyle w:val="ListParagraph"/>
        <w:numPr>
          <w:ilvl w:val="0"/>
          <w:numId w:val="12"/>
        </w:numPr>
        <w:rPr>
          <w:lang w:val="nl-NL"/>
        </w:rPr>
      </w:pPr>
      <w:r>
        <w:rPr>
          <w:lang w:val="nl-NL"/>
        </w:rPr>
        <w:t>Heeft het gewerkt?</w:t>
      </w:r>
    </w:p>
    <w:p w14:paraId="065243A1" w14:textId="1C8AC792" w:rsidR="00EF527B" w:rsidRDefault="00EF527B" w:rsidP="00EF527B">
      <w:pPr>
        <w:pStyle w:val="ListParagraph"/>
        <w:numPr>
          <w:ilvl w:val="1"/>
          <w:numId w:val="12"/>
        </w:numPr>
        <w:rPr>
          <w:lang w:val="nl-NL"/>
        </w:rPr>
      </w:pPr>
      <w:r>
        <w:rPr>
          <w:lang w:val="nl-NL"/>
        </w:rPr>
        <w:t>Ja</w:t>
      </w:r>
    </w:p>
    <w:p w14:paraId="3281A081" w14:textId="1316EF7A" w:rsidR="001358BC" w:rsidRDefault="001358BC" w:rsidP="001358BC">
      <w:pPr>
        <w:pStyle w:val="ListParagraph"/>
        <w:numPr>
          <w:ilvl w:val="0"/>
          <w:numId w:val="12"/>
        </w:numPr>
        <w:rPr>
          <w:lang w:val="nl-NL"/>
        </w:rPr>
      </w:pPr>
      <w:r>
        <w:rPr>
          <w:lang w:val="nl-NL"/>
        </w:rPr>
        <w:t>Waarom wel/waarom niet</w:t>
      </w:r>
    </w:p>
    <w:p w14:paraId="71EDE113" w14:textId="3CB74CAB" w:rsidR="00EF527B" w:rsidRDefault="00EF527B" w:rsidP="00EF527B">
      <w:pPr>
        <w:pStyle w:val="ListParagraph"/>
        <w:numPr>
          <w:ilvl w:val="1"/>
          <w:numId w:val="12"/>
        </w:numPr>
        <w:rPr>
          <w:lang w:val="nl-NL"/>
        </w:rPr>
      </w:pPr>
      <w:r>
        <w:rPr>
          <w:lang w:val="nl-NL"/>
        </w:rPr>
        <w:t xml:space="preserve">Omdat </w:t>
      </w:r>
      <w:r w:rsidR="001A2E23">
        <w:rPr>
          <w:lang w:val="nl-NL"/>
        </w:rPr>
        <w:t xml:space="preserve">de </w:t>
      </w:r>
      <w:proofErr w:type="spellStart"/>
      <w:r w:rsidR="001A2E23">
        <w:rPr>
          <w:lang w:val="nl-NL"/>
        </w:rPr>
        <w:t>sql</w:t>
      </w:r>
      <w:proofErr w:type="spellEnd"/>
      <w:r w:rsidR="001A2E23">
        <w:rPr>
          <w:lang w:val="nl-NL"/>
        </w:rPr>
        <w:t xml:space="preserve"> verkeerd </w:t>
      </w:r>
      <w:proofErr w:type="spellStart"/>
      <w:r w:rsidR="001A2E23">
        <w:rPr>
          <w:lang w:val="nl-NL"/>
        </w:rPr>
        <w:t>ingedeelt</w:t>
      </w:r>
      <w:proofErr w:type="spellEnd"/>
      <w:r w:rsidR="001A2E23">
        <w:rPr>
          <w:lang w:val="nl-NL"/>
        </w:rPr>
        <w:t xml:space="preserve"> was en de </w:t>
      </w:r>
      <w:proofErr w:type="spellStart"/>
      <w:r w:rsidR="001A2E23">
        <w:rPr>
          <w:lang w:val="nl-NL"/>
        </w:rPr>
        <w:t>foreign</w:t>
      </w:r>
      <w:proofErr w:type="spellEnd"/>
      <w:r w:rsidR="001A2E23">
        <w:rPr>
          <w:lang w:val="nl-NL"/>
        </w:rPr>
        <w:t xml:space="preserve"> </w:t>
      </w:r>
      <w:proofErr w:type="spellStart"/>
      <w:r w:rsidR="001A2E23">
        <w:rPr>
          <w:lang w:val="nl-NL"/>
        </w:rPr>
        <w:t>keys</w:t>
      </w:r>
      <w:proofErr w:type="spellEnd"/>
      <w:r w:rsidR="001A2E23">
        <w:rPr>
          <w:lang w:val="nl-NL"/>
        </w:rPr>
        <w:t xml:space="preserve"> niet konden </w:t>
      </w:r>
      <w:proofErr w:type="spellStart"/>
      <w:r w:rsidR="001A2E23">
        <w:rPr>
          <w:lang w:val="nl-NL"/>
        </w:rPr>
        <w:t>connecten</w:t>
      </w:r>
      <w:proofErr w:type="spellEnd"/>
      <w:r w:rsidR="001A2E23">
        <w:rPr>
          <w:lang w:val="nl-NL"/>
        </w:rPr>
        <w:t xml:space="preserve"> aan elkaar en een tabel had een verkeerde naam</w:t>
      </w:r>
    </w:p>
    <w:p w14:paraId="0E627725" w14:textId="4803120B" w:rsidR="001358BC" w:rsidRDefault="001358BC" w:rsidP="001358BC">
      <w:pPr>
        <w:rPr>
          <w:lang w:val="nl-NL"/>
        </w:rPr>
      </w:pPr>
    </w:p>
    <w:p w14:paraId="38D7F8FA" w14:textId="13E78273" w:rsidR="001358BC" w:rsidRPr="001358BC" w:rsidRDefault="001358BC" w:rsidP="001358BC">
      <w:pPr>
        <w:rPr>
          <w:b/>
          <w:bCs/>
          <w:lang w:val="nl-NL"/>
        </w:rPr>
      </w:pPr>
      <w:r w:rsidRPr="001358BC">
        <w:rPr>
          <w:b/>
          <w:bCs/>
          <w:lang w:val="nl-NL"/>
        </w:rPr>
        <w:t>Wat heb je ervan geleerd?</w:t>
      </w:r>
    </w:p>
    <w:p w14:paraId="676FC18A" w14:textId="5F050C98" w:rsidR="00164312" w:rsidRDefault="001358BC" w:rsidP="001358BC">
      <w:pPr>
        <w:pStyle w:val="ListParagraph"/>
        <w:numPr>
          <w:ilvl w:val="0"/>
          <w:numId w:val="13"/>
        </w:numPr>
        <w:rPr>
          <w:lang w:val="nl-NL"/>
        </w:rPr>
      </w:pPr>
      <w:r>
        <w:rPr>
          <w:lang w:val="nl-NL"/>
        </w:rPr>
        <w:t>Hoe vond je dat je het hebt gedaan?</w:t>
      </w:r>
    </w:p>
    <w:p w14:paraId="5FC10034" w14:textId="59747167" w:rsidR="001A2E23" w:rsidRDefault="001A2E23" w:rsidP="001A2E23">
      <w:pPr>
        <w:pStyle w:val="ListParagraph"/>
        <w:numPr>
          <w:ilvl w:val="1"/>
          <w:numId w:val="13"/>
        </w:numPr>
        <w:rPr>
          <w:lang w:val="nl-NL"/>
        </w:rPr>
      </w:pPr>
      <w:r>
        <w:rPr>
          <w:lang w:val="nl-NL"/>
        </w:rPr>
        <w:t>Ik vond dat ik het goed had gedaan en zelf had aangepakt</w:t>
      </w:r>
    </w:p>
    <w:p w14:paraId="7DF169FB" w14:textId="632F56EE" w:rsidR="001358BC" w:rsidRDefault="001358BC" w:rsidP="001358BC">
      <w:pPr>
        <w:pStyle w:val="ListParagraph"/>
        <w:numPr>
          <w:ilvl w:val="0"/>
          <w:numId w:val="13"/>
        </w:numPr>
        <w:rPr>
          <w:lang w:val="nl-NL"/>
        </w:rPr>
      </w:pPr>
      <w:r>
        <w:rPr>
          <w:lang w:val="nl-NL"/>
        </w:rPr>
        <w:t>Was je tevreden met de resultaten?</w:t>
      </w:r>
    </w:p>
    <w:p w14:paraId="2A26D27C" w14:textId="61FBA243" w:rsidR="001A2E23" w:rsidRDefault="001A2E23" w:rsidP="001A2E23">
      <w:pPr>
        <w:pStyle w:val="ListParagraph"/>
        <w:numPr>
          <w:ilvl w:val="1"/>
          <w:numId w:val="13"/>
        </w:numPr>
        <w:rPr>
          <w:lang w:val="nl-NL"/>
        </w:rPr>
      </w:pPr>
      <w:r>
        <w:rPr>
          <w:lang w:val="nl-NL"/>
        </w:rPr>
        <w:t>Ja</w:t>
      </w:r>
    </w:p>
    <w:p w14:paraId="79274E54" w14:textId="0D8CD629" w:rsidR="001358BC" w:rsidRDefault="001358BC" w:rsidP="001358BC">
      <w:pPr>
        <w:pStyle w:val="ListParagraph"/>
        <w:numPr>
          <w:ilvl w:val="0"/>
          <w:numId w:val="13"/>
        </w:numPr>
        <w:rPr>
          <w:lang w:val="nl-NL"/>
        </w:rPr>
      </w:pPr>
      <w:r>
        <w:rPr>
          <w:lang w:val="nl-NL"/>
        </w:rPr>
        <w:t>Wat is de essentie van wat je geleerd hebt?</w:t>
      </w:r>
    </w:p>
    <w:p w14:paraId="10516153" w14:textId="29B5FF68" w:rsidR="001A2E23" w:rsidRPr="001A2E23" w:rsidRDefault="001A2E23" w:rsidP="001A2E23">
      <w:pPr>
        <w:pStyle w:val="ListParagraph"/>
        <w:numPr>
          <w:ilvl w:val="1"/>
          <w:numId w:val="13"/>
        </w:numPr>
        <w:rPr>
          <w:lang w:val="nl-NL"/>
        </w:rPr>
      </w:pPr>
      <w:r>
        <w:rPr>
          <w:lang w:val="nl-NL"/>
        </w:rPr>
        <w:t xml:space="preserve">Dat lezen door een code of </w:t>
      </w:r>
      <w:proofErr w:type="spellStart"/>
      <w:r>
        <w:rPr>
          <w:lang w:val="nl-NL"/>
        </w:rPr>
        <w:t>sql</w:t>
      </w:r>
      <w:proofErr w:type="spellEnd"/>
      <w:r>
        <w:rPr>
          <w:lang w:val="nl-NL"/>
        </w:rPr>
        <w:t xml:space="preserve"> nodig is, dat je weet wat de code doet.</w:t>
      </w:r>
    </w:p>
    <w:p w14:paraId="6B3D4A59" w14:textId="1684EDE9" w:rsidR="001A2E23" w:rsidRDefault="001A2E23" w:rsidP="001A2E23">
      <w:pPr>
        <w:pStyle w:val="ListParagraph"/>
        <w:numPr>
          <w:ilvl w:val="0"/>
          <w:numId w:val="13"/>
        </w:numPr>
        <w:rPr>
          <w:lang w:val="nl-NL"/>
        </w:rPr>
      </w:pPr>
      <w:r>
        <w:rPr>
          <w:lang w:val="nl-NL"/>
        </w:rPr>
        <w:t>Kun je wat je hebt geleerd ook toepassen in andere situaties?</w:t>
      </w:r>
    </w:p>
    <w:p w14:paraId="04A7B5ED" w14:textId="78893BA6" w:rsidR="001A2E23" w:rsidRPr="001358BC" w:rsidRDefault="001A2E23" w:rsidP="001A2E23">
      <w:pPr>
        <w:pStyle w:val="ListParagraph"/>
        <w:numPr>
          <w:ilvl w:val="1"/>
          <w:numId w:val="13"/>
        </w:numPr>
        <w:rPr>
          <w:lang w:val="nl-NL"/>
        </w:rPr>
      </w:pPr>
      <w:r>
        <w:rPr>
          <w:lang w:val="nl-NL"/>
        </w:rPr>
        <w:t>Ja, omdat het altijd goed is om te lezen wat er gebeurd of wat de opdracht is</w:t>
      </w:r>
    </w:p>
    <w:p w14:paraId="32B0C3DB" w14:textId="77777777" w:rsidR="00164312" w:rsidRPr="00164312" w:rsidRDefault="00164312" w:rsidP="00164312">
      <w:pPr>
        <w:rPr>
          <w:b/>
          <w:bCs/>
          <w:lang w:val="nl-NL"/>
        </w:rPr>
      </w:pPr>
    </w:p>
    <w:p w14:paraId="55B3C870" w14:textId="77777777" w:rsidR="008935D1" w:rsidRDefault="008935D1" w:rsidP="008935D1"/>
    <w:p w14:paraId="29C59FB5" w14:textId="5CF26D7E" w:rsidR="008935D1" w:rsidRPr="00444F71" w:rsidRDefault="008935D1" w:rsidP="008935D1">
      <w:pPr>
        <w:pStyle w:val="Heading1"/>
        <w:jc w:val="left"/>
        <w:rPr>
          <w:lang w:val="nl-NL"/>
        </w:rPr>
      </w:pPr>
      <w:bookmarkStart w:id="9" w:name="_Toc98250592"/>
      <w:r w:rsidRPr="00444F71">
        <w:rPr>
          <w:lang w:val="nl-NL"/>
        </w:rPr>
        <w:lastRenderedPageBreak/>
        <w:t>Conclusie</w:t>
      </w:r>
      <w:bookmarkEnd w:id="9"/>
    </w:p>
    <w:p w14:paraId="389102E5" w14:textId="77777777" w:rsidR="008935D1" w:rsidRPr="00444F71" w:rsidRDefault="008935D1" w:rsidP="008935D1">
      <w:pPr>
        <w:pStyle w:val="Heading3"/>
        <w:jc w:val="left"/>
        <w:rPr>
          <w:lang w:val="nl-NL"/>
        </w:rPr>
      </w:pPr>
    </w:p>
    <w:p w14:paraId="03D7A35F" w14:textId="77777777" w:rsidR="008935D1" w:rsidRPr="00444F71" w:rsidRDefault="008935D1" w:rsidP="008935D1">
      <w:pPr>
        <w:pStyle w:val="Heading3"/>
        <w:jc w:val="left"/>
        <w:rPr>
          <w:lang w:val="nl-NL"/>
        </w:rPr>
      </w:pPr>
      <w:bookmarkStart w:id="10" w:name="_Toc98250593"/>
      <w:r w:rsidRPr="00444F71">
        <w:rPr>
          <w:lang w:val="nl-NL"/>
        </w:rPr>
        <w:t>Wat je hebt geleerd</w:t>
      </w:r>
      <w:bookmarkEnd w:id="10"/>
    </w:p>
    <w:p w14:paraId="4A7A0E4B" w14:textId="77777777" w:rsidR="008935D1" w:rsidRPr="00444F71" w:rsidRDefault="008935D1" w:rsidP="008935D1">
      <w:pPr>
        <w:pStyle w:val="Heading3"/>
        <w:jc w:val="left"/>
        <w:rPr>
          <w:lang w:val="nl-NL"/>
        </w:rPr>
      </w:pPr>
    </w:p>
    <w:p w14:paraId="004DFEC3" w14:textId="77777777" w:rsidR="008935D1" w:rsidRPr="00444F71" w:rsidRDefault="008935D1" w:rsidP="008935D1">
      <w:pPr>
        <w:pStyle w:val="Heading3"/>
        <w:jc w:val="left"/>
        <w:rPr>
          <w:lang w:val="nl-NL"/>
        </w:rPr>
      </w:pPr>
      <w:bookmarkStart w:id="11" w:name="_Toc98250594"/>
      <w:r w:rsidRPr="00444F71">
        <w:rPr>
          <w:lang w:val="nl-NL"/>
        </w:rPr>
        <w:t>Behaalde leerdoelen</w:t>
      </w:r>
      <w:bookmarkEnd w:id="11"/>
    </w:p>
    <w:p w14:paraId="053DE931" w14:textId="75E7881F" w:rsidR="008935D1" w:rsidRDefault="00D4351A" w:rsidP="00D4351A">
      <w:pPr>
        <w:pStyle w:val="ListParagraph"/>
        <w:numPr>
          <w:ilvl w:val="0"/>
          <w:numId w:val="6"/>
        </w:numPr>
        <w:rPr>
          <w:lang w:val="nl-NL"/>
        </w:rPr>
      </w:pPr>
      <w:r w:rsidRPr="00D4351A">
        <w:rPr>
          <w:lang w:val="nl-NL"/>
        </w:rPr>
        <w:t xml:space="preserve">Ik heb geleerd om meer stressbestendig te zijn, maar ik wil er wel </w:t>
      </w:r>
      <w:proofErr w:type="spellStart"/>
      <w:r w:rsidRPr="00D4351A">
        <w:rPr>
          <w:lang w:val="nl-NL"/>
        </w:rPr>
        <w:t>nogsteeds</w:t>
      </w:r>
      <w:proofErr w:type="spellEnd"/>
      <w:r w:rsidRPr="00D4351A">
        <w:rPr>
          <w:lang w:val="nl-NL"/>
        </w:rPr>
        <w:t xml:space="preserve"> beter in worden</w:t>
      </w:r>
    </w:p>
    <w:p w14:paraId="4E5E1734" w14:textId="5A073A14" w:rsidR="00D4351A" w:rsidRPr="00D4351A" w:rsidRDefault="00D4351A" w:rsidP="00D4351A">
      <w:pPr>
        <w:pStyle w:val="ListParagraph"/>
        <w:numPr>
          <w:ilvl w:val="0"/>
          <w:numId w:val="6"/>
        </w:numPr>
        <w:rPr>
          <w:lang w:val="nl-NL"/>
        </w:rPr>
      </w:pPr>
      <w:r>
        <w:rPr>
          <w:lang w:val="nl-NL"/>
        </w:rPr>
        <w:t>Ik heb ook meer geleerd om de planning te volgen</w:t>
      </w:r>
    </w:p>
    <w:p w14:paraId="6EB81B51" w14:textId="77777777" w:rsidR="00D4351A" w:rsidRPr="00D4351A" w:rsidRDefault="00D4351A" w:rsidP="00D4351A">
      <w:pPr>
        <w:rPr>
          <w:lang w:val="nl-NL"/>
        </w:rPr>
      </w:pPr>
    </w:p>
    <w:p w14:paraId="74ED9B5E" w14:textId="5A6E5B16" w:rsidR="00D4351A" w:rsidRPr="00D4351A" w:rsidRDefault="00D4351A" w:rsidP="00D4351A">
      <w:pPr>
        <w:rPr>
          <w:lang w:val="nl-NL"/>
        </w:rPr>
      </w:pPr>
    </w:p>
    <w:p w14:paraId="56A9313C" w14:textId="77777777" w:rsidR="00D4351A" w:rsidRPr="00D4351A" w:rsidRDefault="00D4351A" w:rsidP="00D4351A">
      <w:pPr>
        <w:rPr>
          <w:lang w:val="nl-NL"/>
        </w:rPr>
      </w:pPr>
    </w:p>
    <w:p w14:paraId="742E050A" w14:textId="77777777" w:rsidR="008935D1" w:rsidRPr="00D4351A" w:rsidRDefault="008935D1" w:rsidP="008935D1">
      <w:pPr>
        <w:pStyle w:val="Heading3"/>
        <w:jc w:val="left"/>
        <w:rPr>
          <w:lang w:val="nl-NL"/>
        </w:rPr>
      </w:pPr>
      <w:bookmarkStart w:id="12" w:name="_Toc98250595"/>
      <w:proofErr w:type="spellStart"/>
      <w:r w:rsidRPr="00D4351A">
        <w:rPr>
          <w:lang w:val="nl-NL"/>
        </w:rPr>
        <w:t>Veworven</w:t>
      </w:r>
      <w:proofErr w:type="spellEnd"/>
      <w:r w:rsidRPr="00D4351A">
        <w:rPr>
          <w:lang w:val="nl-NL"/>
        </w:rPr>
        <w:t xml:space="preserve"> </w:t>
      </w:r>
      <w:proofErr w:type="spellStart"/>
      <w:r w:rsidRPr="00D4351A">
        <w:rPr>
          <w:lang w:val="nl-NL"/>
        </w:rPr>
        <w:t>compententies</w:t>
      </w:r>
      <w:bookmarkEnd w:id="12"/>
      <w:proofErr w:type="spellEnd"/>
    </w:p>
    <w:p w14:paraId="00C80E65" w14:textId="646A451F" w:rsidR="008935D1" w:rsidRDefault="00D4351A" w:rsidP="00D4351A">
      <w:pPr>
        <w:pStyle w:val="ListParagraph"/>
        <w:numPr>
          <w:ilvl w:val="0"/>
          <w:numId w:val="9"/>
        </w:numPr>
        <w:rPr>
          <w:lang w:val="nl-NL"/>
        </w:rPr>
      </w:pPr>
      <w:r>
        <w:rPr>
          <w:lang w:val="nl-NL"/>
        </w:rPr>
        <w:t>Ik heb meer zelfkennis gekregen, maar ik kan altijd meer kennis krijgen</w:t>
      </w:r>
    </w:p>
    <w:p w14:paraId="08D68837" w14:textId="77777777" w:rsidR="00D4351A" w:rsidRPr="00D4351A" w:rsidRDefault="00D4351A" w:rsidP="00D4351A">
      <w:pPr>
        <w:pStyle w:val="ListParagraph"/>
        <w:rPr>
          <w:lang w:val="nl-NL"/>
        </w:rPr>
      </w:pPr>
    </w:p>
    <w:p w14:paraId="15509EF1" w14:textId="77777777" w:rsidR="00D4351A" w:rsidRPr="00D4351A" w:rsidRDefault="00D4351A" w:rsidP="00D4351A">
      <w:pPr>
        <w:rPr>
          <w:lang w:val="nl-NL"/>
        </w:rPr>
      </w:pPr>
    </w:p>
    <w:p w14:paraId="41B1461A" w14:textId="77777777" w:rsidR="008935D1" w:rsidRPr="00D4351A" w:rsidRDefault="008935D1" w:rsidP="008935D1">
      <w:pPr>
        <w:pStyle w:val="Heading3"/>
        <w:jc w:val="left"/>
        <w:rPr>
          <w:lang w:val="nl-NL"/>
        </w:rPr>
      </w:pPr>
      <w:bookmarkStart w:id="13" w:name="_Toc98250596"/>
      <w:r w:rsidRPr="00D4351A">
        <w:rPr>
          <w:lang w:val="nl-NL"/>
        </w:rPr>
        <w:t>Toekomstige leerdoelen</w:t>
      </w:r>
      <w:bookmarkEnd w:id="13"/>
    </w:p>
    <w:p w14:paraId="1A1D69F0" w14:textId="41BB4720" w:rsidR="008935D1" w:rsidRDefault="00D4351A" w:rsidP="00D4351A">
      <w:pPr>
        <w:pStyle w:val="ListParagraph"/>
        <w:numPr>
          <w:ilvl w:val="0"/>
          <w:numId w:val="9"/>
        </w:numPr>
        <w:rPr>
          <w:lang w:val="nl-NL"/>
        </w:rPr>
      </w:pPr>
      <w:r>
        <w:rPr>
          <w:lang w:val="nl-NL"/>
        </w:rPr>
        <w:t>Voortgangscontrole</w:t>
      </w:r>
    </w:p>
    <w:p w14:paraId="6A7EB8CA" w14:textId="77777777" w:rsidR="00E356F0" w:rsidRDefault="00E356F0" w:rsidP="00D4351A">
      <w:pPr>
        <w:pStyle w:val="ListParagraph"/>
        <w:numPr>
          <w:ilvl w:val="0"/>
          <w:numId w:val="9"/>
        </w:numPr>
        <w:rPr>
          <w:lang w:val="nl-NL"/>
        </w:rPr>
      </w:pPr>
      <w:r>
        <w:rPr>
          <w:lang w:val="nl-NL"/>
        </w:rPr>
        <w:t>Plannen</w:t>
      </w:r>
    </w:p>
    <w:p w14:paraId="36D81F5F" w14:textId="77777777" w:rsidR="00E356F0" w:rsidRPr="00E356F0" w:rsidRDefault="00E356F0" w:rsidP="00E356F0">
      <w:pPr>
        <w:pStyle w:val="ListParagraph"/>
        <w:numPr>
          <w:ilvl w:val="0"/>
          <w:numId w:val="9"/>
        </w:numPr>
        <w:rPr>
          <w:lang w:val="nl-NL"/>
        </w:rPr>
      </w:pPr>
      <w:r w:rsidRPr="00E356F0">
        <w:rPr>
          <w:lang w:val="nl-NL"/>
        </w:rPr>
        <w:t>Timemanagement</w:t>
      </w:r>
    </w:p>
    <w:p w14:paraId="08827B03" w14:textId="77777777" w:rsidR="00164312" w:rsidRDefault="00E356F0" w:rsidP="008935D1">
      <w:pPr>
        <w:pStyle w:val="ListParagraph"/>
        <w:numPr>
          <w:ilvl w:val="0"/>
          <w:numId w:val="9"/>
        </w:numPr>
        <w:rPr>
          <w:lang w:val="nl-NL"/>
        </w:rPr>
      </w:pPr>
      <w:r>
        <w:rPr>
          <w:lang w:val="nl-NL"/>
        </w:rPr>
        <w:t xml:space="preserve">Omgaan met conflicten </w:t>
      </w:r>
    </w:p>
    <w:p w14:paraId="0511F633" w14:textId="77777777" w:rsidR="00164312" w:rsidRDefault="00164312" w:rsidP="00164312">
      <w:pPr>
        <w:rPr>
          <w:lang w:val="nl-NL"/>
        </w:rPr>
      </w:pPr>
    </w:p>
    <w:p w14:paraId="4DBC1907" w14:textId="3C2C2847" w:rsidR="00314087" w:rsidRPr="00164312" w:rsidRDefault="00314087" w:rsidP="00164312">
      <w:pPr>
        <w:rPr>
          <w:lang w:val="nl-NL"/>
        </w:rPr>
      </w:pPr>
      <w:r w:rsidRPr="00164312">
        <w:rPr>
          <w:lang w:val="nl-NL"/>
        </w:rPr>
        <w:br w:type="page"/>
      </w:r>
    </w:p>
    <w:p w14:paraId="547E0D6E" w14:textId="77777777" w:rsidR="00C35C15" w:rsidRPr="00D4351A" w:rsidRDefault="00C35C15">
      <w:pPr>
        <w:rPr>
          <w:lang w:val="nl-NL"/>
        </w:rPr>
      </w:pPr>
    </w:p>
    <w:p w14:paraId="1C707C5D" w14:textId="496AF9E5" w:rsidR="0048120C" w:rsidRDefault="00164312" w:rsidP="00164312">
      <w:pPr>
        <w:pStyle w:val="Heading1"/>
        <w:jc w:val="left"/>
        <w:rPr>
          <w:lang w:val="nl-NL"/>
        </w:rPr>
      </w:pPr>
      <w:bookmarkStart w:id="14" w:name="_Toc98250597"/>
      <w:r>
        <w:rPr>
          <w:lang w:val="nl-NL"/>
        </w:rPr>
        <w:t>Bronnenlijst</w:t>
      </w:r>
      <w:bookmarkEnd w:id="14"/>
    </w:p>
    <w:p w14:paraId="2801AC3F" w14:textId="370E8756" w:rsidR="00164312" w:rsidRPr="00164312" w:rsidRDefault="00164312" w:rsidP="00164312">
      <w:pPr>
        <w:rPr>
          <w:lang w:val="nl-NL"/>
        </w:rPr>
      </w:pPr>
      <w:r w:rsidRPr="00164312">
        <w:rPr>
          <w:lang w:val="nl-NL"/>
        </w:rPr>
        <w:t>https://www.scribbr.nl/stage/reflectieverslag-en-procesverslag/#algemene-verdiepingsvragen</w:t>
      </w:r>
    </w:p>
    <w:sectPr w:rsidR="00164312" w:rsidRPr="00164312" w:rsidSect="00E74B29">
      <w:footerReference w:type="even" r:id="rId12"/>
      <w:footerReference w:type="default" r:id="rId1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B1679" w14:textId="77777777" w:rsidR="00C604DD" w:rsidRDefault="00C604DD" w:rsidP="00E74B29">
      <w:r>
        <w:separator/>
      </w:r>
    </w:p>
  </w:endnote>
  <w:endnote w:type="continuationSeparator" w:id="0">
    <w:p w14:paraId="78F57440" w14:textId="77777777" w:rsidR="00C604DD" w:rsidRDefault="00C604DD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1F66527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4937704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9F3FE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25597416" w14:textId="77777777" w:rsidTr="006709F1">
      <w:tc>
        <w:tcPr>
          <w:tcW w:w="1079" w:type="dxa"/>
        </w:tcPr>
        <w:p w14:paraId="623234B5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3B1CF100" w14:textId="50B13E7D" w:rsidR="00E74B29" w:rsidRPr="00874FE7" w:rsidRDefault="00C35C15" w:rsidP="006709F1">
          <w:pPr>
            <w:pStyle w:val="Footer"/>
          </w:pPr>
          <w:proofErr w:type="spellStart"/>
          <w:r>
            <w:t>Reflectieverslag</w:t>
          </w:r>
          <w:proofErr w:type="spellEnd"/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0566065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6CBCE2E6" w14:textId="77777777" w:rsidR="00E74B29" w:rsidRPr="00E74B29" w:rsidRDefault="00E74B29" w:rsidP="006709F1">
          <w:pPr>
            <w:pStyle w:val="Footer"/>
          </w:pPr>
        </w:p>
      </w:tc>
    </w:tr>
  </w:tbl>
  <w:p w14:paraId="73C7446F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FD866" w14:textId="77777777" w:rsidR="00C604DD" w:rsidRDefault="00C604DD" w:rsidP="00E74B29">
      <w:r>
        <w:separator/>
      </w:r>
    </w:p>
  </w:footnote>
  <w:footnote w:type="continuationSeparator" w:id="0">
    <w:p w14:paraId="71FD1311" w14:textId="77777777" w:rsidR="00C604DD" w:rsidRDefault="00C604DD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202D5"/>
    <w:multiLevelType w:val="hybridMultilevel"/>
    <w:tmpl w:val="9B0EE0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C71996"/>
    <w:multiLevelType w:val="hybridMultilevel"/>
    <w:tmpl w:val="7D0A5B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837106"/>
    <w:multiLevelType w:val="hybridMultilevel"/>
    <w:tmpl w:val="6C5A37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9766B"/>
    <w:multiLevelType w:val="hybridMultilevel"/>
    <w:tmpl w:val="836689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C52294"/>
    <w:multiLevelType w:val="hybridMultilevel"/>
    <w:tmpl w:val="9E5E10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5C6948"/>
    <w:multiLevelType w:val="hybridMultilevel"/>
    <w:tmpl w:val="DA2451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0259F9"/>
    <w:multiLevelType w:val="hybridMultilevel"/>
    <w:tmpl w:val="DBB67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A84105"/>
    <w:multiLevelType w:val="hybridMultilevel"/>
    <w:tmpl w:val="2A30E2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ED5DEC"/>
    <w:multiLevelType w:val="hybridMultilevel"/>
    <w:tmpl w:val="CDACCC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DC1E66"/>
    <w:multiLevelType w:val="hybridMultilevel"/>
    <w:tmpl w:val="CD527B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186D34"/>
    <w:multiLevelType w:val="hybridMultilevel"/>
    <w:tmpl w:val="861A26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B43273"/>
    <w:multiLevelType w:val="hybridMultilevel"/>
    <w:tmpl w:val="39A6FF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11"/>
  </w:num>
  <w:num w:numId="5">
    <w:abstractNumId w:val="4"/>
  </w:num>
  <w:num w:numId="6">
    <w:abstractNumId w:val="6"/>
  </w:num>
  <w:num w:numId="7">
    <w:abstractNumId w:val="10"/>
  </w:num>
  <w:num w:numId="8">
    <w:abstractNumId w:val="9"/>
  </w:num>
  <w:num w:numId="9">
    <w:abstractNumId w:val="12"/>
  </w:num>
  <w:num w:numId="10">
    <w:abstractNumId w:val="0"/>
  </w:num>
  <w:num w:numId="11">
    <w:abstractNumId w:val="5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C15"/>
    <w:rsid w:val="00086FA5"/>
    <w:rsid w:val="000E4641"/>
    <w:rsid w:val="001358BC"/>
    <w:rsid w:val="00151F66"/>
    <w:rsid w:val="00164312"/>
    <w:rsid w:val="00177F8D"/>
    <w:rsid w:val="00185F4A"/>
    <w:rsid w:val="00193C7E"/>
    <w:rsid w:val="001A2E23"/>
    <w:rsid w:val="002D2200"/>
    <w:rsid w:val="002E5225"/>
    <w:rsid w:val="00314087"/>
    <w:rsid w:val="0040564B"/>
    <w:rsid w:val="00444F71"/>
    <w:rsid w:val="0048120C"/>
    <w:rsid w:val="004909D9"/>
    <w:rsid w:val="00521481"/>
    <w:rsid w:val="00665110"/>
    <w:rsid w:val="006709F1"/>
    <w:rsid w:val="006C60E6"/>
    <w:rsid w:val="00837914"/>
    <w:rsid w:val="00874FE7"/>
    <w:rsid w:val="00892904"/>
    <w:rsid w:val="008935D1"/>
    <w:rsid w:val="00952F7D"/>
    <w:rsid w:val="0095496A"/>
    <w:rsid w:val="009A38BA"/>
    <w:rsid w:val="00B43E11"/>
    <w:rsid w:val="00B84538"/>
    <w:rsid w:val="00C35C15"/>
    <w:rsid w:val="00C604DD"/>
    <w:rsid w:val="00C755AB"/>
    <w:rsid w:val="00D43125"/>
    <w:rsid w:val="00D4351A"/>
    <w:rsid w:val="00D66A3A"/>
    <w:rsid w:val="00DF0B79"/>
    <w:rsid w:val="00DF198B"/>
    <w:rsid w:val="00E356F0"/>
    <w:rsid w:val="00E74B29"/>
    <w:rsid w:val="00E90C03"/>
    <w:rsid w:val="00EF527B"/>
    <w:rsid w:val="00F50791"/>
    <w:rsid w:val="00FB2F1A"/>
    <w:rsid w:val="00FF3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2C89C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C35C15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35C15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C35C1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C35C1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35C1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893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le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D4A50221964C25847D1CD3690BB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9C2CA7-642D-4572-BC7D-953F7E4ED17E}"/>
      </w:docPartPr>
      <w:docPartBody>
        <w:p w:rsidR="00000000" w:rsidRDefault="00780969">
          <w:pPr>
            <w:pStyle w:val="1FD4A50221964C25847D1CD3690BBF83"/>
          </w:pPr>
          <w:r w:rsidRPr="00DF198B"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969"/>
    <w:rsid w:val="00780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8A3225944E4FF696551E980DB45D6A">
    <w:name w:val="A28A3225944E4FF696551E980DB45D6A"/>
  </w:style>
  <w:style w:type="paragraph" w:customStyle="1" w:styleId="BA58A683D8FD4449A8EF8FA810F4E4BB">
    <w:name w:val="BA58A683D8FD4449A8EF8FA810F4E4BB"/>
  </w:style>
  <w:style w:type="paragraph" w:customStyle="1" w:styleId="1FD4A50221964C25847D1CD3690BBF83">
    <w:name w:val="1FD4A50221964C25847D1CD3690BBF83"/>
  </w:style>
  <w:style w:type="paragraph" w:customStyle="1" w:styleId="47C932AD04D245D0BBF5265AF01077E2">
    <w:name w:val="47C932AD04D245D0BBF5265AF01077E2"/>
  </w:style>
  <w:style w:type="paragraph" w:customStyle="1" w:styleId="C44C37E823A044B99D867E4A6768E771">
    <w:name w:val="C44C37E823A044B99D867E4A6768E771"/>
  </w:style>
  <w:style w:type="paragraph" w:customStyle="1" w:styleId="D90A1109EB1B46A383EC65B77D286D5E">
    <w:name w:val="D90A1109EB1B46A383EC65B77D286D5E"/>
  </w:style>
  <w:style w:type="paragraph" w:customStyle="1" w:styleId="DEE770A6B1484A93BF2C9F63129CA2E2">
    <w:name w:val="DEE770A6B1484A93BF2C9F63129CA2E2"/>
  </w:style>
  <w:style w:type="paragraph" w:customStyle="1" w:styleId="4F942ED0B21A490F8CF21DC09323FA09">
    <w:name w:val="4F942ED0B21A490F8CF21DC09323FA09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2B30212177AC43ED8AF94BD2B98BEADE">
    <w:name w:val="2B30212177AC43ED8AF94BD2B98BEADE"/>
  </w:style>
  <w:style w:type="paragraph" w:customStyle="1" w:styleId="E22533F4559049FFB5D057EE1CD9B0B2">
    <w:name w:val="E22533F4559049FFB5D057EE1CD9B0B2"/>
  </w:style>
  <w:style w:type="paragraph" w:customStyle="1" w:styleId="4CF72CF174514FC2A95DB8A72667C975">
    <w:name w:val="4CF72CF174514FC2A95DB8A72667C975"/>
  </w:style>
  <w:style w:type="paragraph" w:customStyle="1" w:styleId="E16219BBCBD04D21884DC31C95F6B0EE">
    <w:name w:val="E16219BBCBD04D21884DC31C95F6B0EE"/>
  </w:style>
  <w:style w:type="paragraph" w:customStyle="1" w:styleId="5164A6D4DAA14875A7A8EE0D849FB28F">
    <w:name w:val="5164A6D4DAA14875A7A8EE0D849FB28F"/>
  </w:style>
  <w:style w:type="paragraph" w:customStyle="1" w:styleId="151DD4FB2EA54CE98CB8DF7D036FF255">
    <w:name w:val="151DD4FB2EA54CE98CB8DF7D036FF255"/>
  </w:style>
  <w:style w:type="paragraph" w:customStyle="1" w:styleId="1933D6E65DDB452291B5ACA167FC3050">
    <w:name w:val="1933D6E65DDB452291B5ACA167FC3050"/>
  </w:style>
  <w:style w:type="paragraph" w:customStyle="1" w:styleId="EC5C275F53F1440198E27B384580CEC0">
    <w:name w:val="EC5C275F53F1440198E27B384580CE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A04EDFF-8EA3-4800-8193-688112B1A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7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2022-03-15T10:14:00Z</dcterms:created>
  <dcterms:modified xsi:type="dcterms:W3CDTF">2022-03-15T14:29:00Z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