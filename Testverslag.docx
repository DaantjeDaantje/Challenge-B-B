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A957A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C2ED08A" wp14:editId="5B031CD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B5F86A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E5559B6" w14:textId="77777777" w:rsidR="00DF198B" w:rsidRDefault="00DF198B"/>
        </w:tc>
      </w:tr>
      <w:tr w:rsidR="00DF198B" w14:paraId="5209F8BE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ABD0E3A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1D7C04E" w14:textId="77777777" w:rsidR="00DF198B" w:rsidRPr="00DF198B" w:rsidRDefault="00A92419" w:rsidP="00874FE7">
            <w:pPr>
              <w:pStyle w:val="Heading1"/>
            </w:pPr>
            <w:sdt>
              <w:sdtPr>
                <w:id w:val="-948231477"/>
                <w:placeholder>
                  <w:docPart w:val="DB7FBCEBECBE46729105F2F4A9654B56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REPORT TITLE</w:t>
                </w:r>
              </w:sdtContent>
            </w:sdt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CF94648" w14:textId="77777777" w:rsidR="00DF198B" w:rsidRDefault="00DF198B"/>
        </w:tc>
      </w:tr>
      <w:tr w:rsidR="00DF198B" w14:paraId="156F159C" w14:textId="77777777" w:rsidTr="00185F4A">
        <w:trPr>
          <w:trHeight w:val="1837"/>
        </w:trPr>
        <w:tc>
          <w:tcPr>
            <w:tcW w:w="1170" w:type="dxa"/>
          </w:tcPr>
          <w:p w14:paraId="639880E4" w14:textId="77777777" w:rsidR="00DF198B" w:rsidRDefault="00DF198B"/>
        </w:tc>
        <w:tc>
          <w:tcPr>
            <w:tcW w:w="8460" w:type="dxa"/>
            <w:gridSpan w:val="7"/>
          </w:tcPr>
          <w:p w14:paraId="6C958BEF" w14:textId="77777777" w:rsidR="00DF198B" w:rsidRDefault="00DF198B"/>
        </w:tc>
        <w:tc>
          <w:tcPr>
            <w:tcW w:w="1160" w:type="dxa"/>
          </w:tcPr>
          <w:p w14:paraId="40263940" w14:textId="77777777" w:rsidR="00DF198B" w:rsidRDefault="00DF198B"/>
        </w:tc>
      </w:tr>
      <w:tr w:rsidR="00DF198B" w14:paraId="1C8C934C" w14:textId="77777777" w:rsidTr="00185F4A">
        <w:trPr>
          <w:trHeight w:val="929"/>
        </w:trPr>
        <w:tc>
          <w:tcPr>
            <w:tcW w:w="2397" w:type="dxa"/>
            <w:gridSpan w:val="4"/>
          </w:tcPr>
          <w:p w14:paraId="619CAE7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2DE6FFC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A7B0571" w14:textId="77777777" w:rsidR="00DF198B" w:rsidRDefault="00DF198B"/>
        </w:tc>
      </w:tr>
      <w:tr w:rsidR="00DF198B" w14:paraId="483EA55E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FB9CE1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FE61558" w14:textId="77777777" w:rsidR="00DF198B" w:rsidRDefault="00644012" w:rsidP="00874FE7">
            <w:pPr>
              <w:pStyle w:val="Heading2"/>
              <w:rPr>
                <w:lang w:val="nl-NL"/>
              </w:rPr>
            </w:pPr>
            <w:r>
              <w:t>Dani</w:t>
            </w:r>
            <w:proofErr w:type="spellStart"/>
            <w:r>
              <w:rPr>
                <w:lang w:val="nl-NL"/>
              </w:rPr>
              <w:t>ëlle</w:t>
            </w:r>
            <w:proofErr w:type="spellEnd"/>
            <w:r>
              <w:rPr>
                <w:lang w:val="nl-NL"/>
              </w:rPr>
              <w:t xml:space="preserve"> Roelofsma</w:t>
            </w:r>
          </w:p>
          <w:p w14:paraId="6B289D2B" w14:textId="77777777" w:rsidR="00644012" w:rsidRDefault="00644012" w:rsidP="00644012">
            <w:pPr>
              <w:rPr>
                <w:sz w:val="36"/>
                <w:szCs w:val="36"/>
                <w:lang w:val="nl-NL"/>
              </w:rPr>
            </w:pPr>
            <w:r>
              <w:rPr>
                <w:lang w:val="nl-NL"/>
              </w:rPr>
              <w:t xml:space="preserve">            </w:t>
            </w:r>
            <w:r w:rsidRPr="00644012">
              <w:rPr>
                <w:sz w:val="36"/>
                <w:szCs w:val="36"/>
                <w:lang w:val="nl-NL"/>
              </w:rPr>
              <w:t>2115022</w:t>
            </w:r>
          </w:p>
          <w:p w14:paraId="6ABE4E82" w14:textId="43167217" w:rsidR="00644012" w:rsidRPr="00644012" w:rsidRDefault="00644012" w:rsidP="00644012">
            <w:pPr>
              <w:rPr>
                <w:sz w:val="36"/>
                <w:szCs w:val="36"/>
                <w:lang w:val="nl-NL"/>
              </w:rPr>
            </w:pPr>
            <w:r>
              <w:rPr>
                <w:sz w:val="36"/>
                <w:szCs w:val="36"/>
                <w:lang w:val="nl-NL"/>
              </w:rPr>
              <w:t xml:space="preserve">        LCTA009D</w:t>
            </w:r>
          </w:p>
        </w:tc>
        <w:tc>
          <w:tcPr>
            <w:tcW w:w="2398" w:type="dxa"/>
            <w:gridSpan w:val="4"/>
          </w:tcPr>
          <w:p w14:paraId="21D6CB36" w14:textId="77777777" w:rsidR="00DF198B" w:rsidRDefault="00DF198B"/>
        </w:tc>
      </w:tr>
      <w:tr w:rsidR="00DF198B" w14:paraId="6C34BF71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265ADD51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6E941EC" w14:textId="19B8449E" w:rsidR="00DF198B" w:rsidRPr="00DF198B" w:rsidRDefault="00644012" w:rsidP="00874FE7">
            <w:pPr>
              <w:pStyle w:val="Heading3"/>
            </w:pPr>
            <w:r>
              <w:t>Title</w:t>
            </w:r>
          </w:p>
          <w:p w14:paraId="3D92B7E0" w14:textId="7480C081" w:rsidR="00874FE7" w:rsidRPr="00DF198B" w:rsidRDefault="00644012" w:rsidP="00874FE7">
            <w:pPr>
              <w:pStyle w:val="Heading3"/>
            </w:pPr>
            <w:proofErr w:type="spellStart"/>
            <w:r>
              <w:t>Testverslag</w:t>
            </w:r>
            <w:proofErr w:type="spellEnd"/>
          </w:p>
          <w:p w14:paraId="40A4EE9B" w14:textId="66931A9C" w:rsidR="00DF198B" w:rsidRPr="00DF198B" w:rsidRDefault="00644012" w:rsidP="00874FE7">
            <w:pPr>
              <w:pStyle w:val="Heading3"/>
            </w:pPr>
            <w:r>
              <w:t>Date</w:t>
            </w:r>
          </w:p>
          <w:p w14:paraId="31F8C963" w14:textId="1F7E7D12" w:rsidR="00DF198B" w:rsidRPr="00DF198B" w:rsidRDefault="00644012" w:rsidP="00644012">
            <w:pPr>
              <w:pStyle w:val="Heading3"/>
            </w:pPr>
            <w:r>
              <w:t>15/03/2022</w:t>
            </w:r>
          </w:p>
        </w:tc>
        <w:tc>
          <w:tcPr>
            <w:tcW w:w="2398" w:type="dxa"/>
            <w:gridSpan w:val="4"/>
            <w:vAlign w:val="bottom"/>
          </w:tcPr>
          <w:p w14:paraId="30529BEE" w14:textId="77777777" w:rsidR="00DF198B" w:rsidRDefault="00DF198B" w:rsidP="00DF198B">
            <w:pPr>
              <w:jc w:val="center"/>
            </w:pPr>
          </w:p>
        </w:tc>
      </w:tr>
      <w:tr w:rsidR="00DF198B" w14:paraId="126044AC" w14:textId="77777777" w:rsidTr="00185F4A">
        <w:tc>
          <w:tcPr>
            <w:tcW w:w="2340" w:type="dxa"/>
            <w:gridSpan w:val="3"/>
          </w:tcPr>
          <w:p w14:paraId="3EA144EB" w14:textId="77777777" w:rsidR="00DF198B" w:rsidRDefault="00DF198B"/>
        </w:tc>
        <w:tc>
          <w:tcPr>
            <w:tcW w:w="6120" w:type="dxa"/>
            <w:gridSpan w:val="3"/>
          </w:tcPr>
          <w:p w14:paraId="4BDDB061" w14:textId="77777777" w:rsidR="00DF198B" w:rsidRDefault="00DF198B"/>
        </w:tc>
        <w:tc>
          <w:tcPr>
            <w:tcW w:w="2330" w:type="dxa"/>
            <w:gridSpan w:val="3"/>
          </w:tcPr>
          <w:p w14:paraId="12C45E3F" w14:textId="77777777" w:rsidR="00DF198B" w:rsidRDefault="00DF198B"/>
        </w:tc>
      </w:tr>
    </w:tbl>
    <w:p w14:paraId="3A4E62BD" w14:textId="47AC02DF" w:rsidR="00644012" w:rsidRDefault="00644012" w:rsidP="00644012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644012" w14:paraId="40639FE3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7D2DCD3C" w14:textId="77777777" w:rsidR="00644012" w:rsidRPr="0014099F" w:rsidRDefault="00644012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lastRenderedPageBreak/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61276BE8" w14:textId="3CBC8774" w:rsidR="00644012" w:rsidRDefault="009352E7" w:rsidP="0065295D">
            <w:pPr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4012" w:rsidRPr="009352E7" w14:paraId="60BD434A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8F9A3E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2C129A7C" w14:textId="5B06C0BD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  <w:r>
              <w:rPr>
                <w:rFonts w:ascii="Calibri" w:hAnsi="Calibri"/>
                <w:lang w:val="nl-NL"/>
              </w:rPr>
              <w:t xml:space="preserve"> huisjes</w:t>
            </w:r>
          </w:p>
        </w:tc>
      </w:tr>
      <w:tr w:rsidR="00644012" w:rsidRPr="009352E7" w14:paraId="15EAB7F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57CB4938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CC4D34B" w14:textId="5B600031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wil alle huisjes vi</w:t>
            </w:r>
            <w:r>
              <w:rPr>
                <w:rFonts w:ascii="Calibri" w:hAnsi="Calibri"/>
                <w:lang w:val="nl-NL"/>
              </w:rPr>
              <w:t xml:space="preserve">a de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  <w:r>
              <w:rPr>
                <w:rFonts w:ascii="Calibri" w:hAnsi="Calibri"/>
                <w:lang w:val="nl-NL"/>
              </w:rPr>
              <w:t xml:space="preserve"> van huisjes</w:t>
            </w:r>
          </w:p>
        </w:tc>
      </w:tr>
      <w:tr w:rsidR="00644012" w:rsidRPr="009352E7" w14:paraId="4DF47167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89F6E44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47561F1D" w14:textId="0957F2DC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zie alle huisjes v</w:t>
            </w:r>
            <w:r>
              <w:rPr>
                <w:rFonts w:ascii="Calibri" w:hAnsi="Calibri"/>
                <w:lang w:val="nl-NL"/>
              </w:rPr>
              <w:t xml:space="preserve">ia de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</w:p>
        </w:tc>
      </w:tr>
      <w:tr w:rsidR="00644012" w:rsidRPr="001345DD" w14:paraId="67A4B66F" w14:textId="77777777" w:rsidTr="009352E7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35AF5C67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2378A90C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66F9EBBA" w14:textId="5E88C2AA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1CD52B85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38F344D7" w14:textId="43A9B3D5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1345DD" w14:paraId="6ACB4F5A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34F7A15B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1AF60284" w14:textId="674C6557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Home button</w:t>
            </w:r>
          </w:p>
        </w:tc>
      </w:tr>
      <w:tr w:rsidR="00644012" w:rsidRPr="009352E7" w14:paraId="54B19CE8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4B021E4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4410D469" w14:textId="0C5C69AC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ben bij een a</w:t>
            </w:r>
            <w:r>
              <w:rPr>
                <w:rFonts w:ascii="Calibri" w:hAnsi="Calibri"/>
                <w:lang w:val="nl-NL"/>
              </w:rPr>
              <w:t>parte huisje en ik wil weer alle huisjes zien via de home button</w:t>
            </w:r>
          </w:p>
        </w:tc>
      </w:tr>
      <w:tr w:rsidR="00644012" w:rsidRPr="009352E7" w14:paraId="7946556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CDD452D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0FB3A179" w14:textId="14A9F3C5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wordt naar home g</w:t>
            </w:r>
            <w:r>
              <w:rPr>
                <w:rFonts w:ascii="Calibri" w:hAnsi="Calibri"/>
                <w:lang w:val="nl-NL"/>
              </w:rPr>
              <w:t>estuurd en zie alle huisjes weer</w:t>
            </w:r>
          </w:p>
        </w:tc>
      </w:tr>
      <w:tr w:rsidR="00644012" w:rsidRPr="001345DD" w14:paraId="36D5FA01" w14:textId="77777777" w:rsidTr="009352E7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A4838D3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5FB8C4C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4E62D79F" w14:textId="47793738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40F6BED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5504DE6E" w14:textId="6953C9E9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9352E7" w14:paraId="6BE2C9BC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49E4BC3F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6716AC74" w14:textId="07666295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Naar het huisje </w:t>
            </w:r>
            <w:proofErr w:type="spellStart"/>
            <w:r w:rsidRPr="009352E7">
              <w:rPr>
                <w:rFonts w:ascii="Calibri" w:hAnsi="Calibri"/>
                <w:lang w:val="nl-NL"/>
              </w:rPr>
              <w:t>Ijmuiden</w:t>
            </w:r>
            <w:proofErr w:type="spellEnd"/>
            <w:r w:rsidRPr="009352E7">
              <w:rPr>
                <w:rFonts w:ascii="Calibri" w:hAnsi="Calibri"/>
                <w:lang w:val="nl-NL"/>
              </w:rPr>
              <w:t xml:space="preserve"> c</w:t>
            </w:r>
            <w:r>
              <w:rPr>
                <w:rFonts w:ascii="Calibri" w:hAnsi="Calibri"/>
                <w:lang w:val="nl-NL"/>
              </w:rPr>
              <w:t xml:space="preserve">ottage gaan via de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</w:p>
        </w:tc>
      </w:tr>
      <w:tr w:rsidR="00644012" w:rsidRPr="009352E7" w14:paraId="06E10B8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76622B34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F20581D" w14:textId="59FE17C8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 xml:space="preserve">Ik wil meer </w:t>
            </w:r>
            <w:proofErr w:type="spellStart"/>
            <w:r w:rsidRPr="009352E7">
              <w:rPr>
                <w:rFonts w:ascii="Calibri" w:hAnsi="Calibri"/>
                <w:lang w:val="nl-NL"/>
              </w:rPr>
              <w:t>info</w:t>
            </w:r>
            <w:r>
              <w:rPr>
                <w:rFonts w:ascii="Calibri" w:hAnsi="Calibri"/>
                <w:lang w:val="nl-NL"/>
              </w:rPr>
              <w:t>matie</w:t>
            </w:r>
            <w:proofErr w:type="spellEnd"/>
            <w:r>
              <w:rPr>
                <w:rFonts w:ascii="Calibri" w:hAnsi="Calibri"/>
                <w:lang w:val="nl-NL"/>
              </w:rPr>
              <w:t xml:space="preserve"> van IJmuiden cottage, daarom ga ik via de menu </w:t>
            </w:r>
            <w:proofErr w:type="spellStart"/>
            <w:r>
              <w:rPr>
                <w:rFonts w:ascii="Calibri" w:hAnsi="Calibri"/>
                <w:lang w:val="nl-NL"/>
              </w:rPr>
              <w:t>dropdown</w:t>
            </w:r>
            <w:proofErr w:type="spellEnd"/>
          </w:p>
        </w:tc>
      </w:tr>
      <w:tr w:rsidR="00644012" w:rsidRPr="009352E7" w14:paraId="7FFCFBEF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2832BD5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7D35474B" w14:textId="2BB35989" w:rsidR="00644012" w:rsidRPr="009352E7" w:rsidRDefault="009352E7" w:rsidP="0065295D">
            <w:pPr>
              <w:rPr>
                <w:rFonts w:ascii="Calibri" w:hAnsi="Calibri"/>
                <w:lang w:val="nl-NL"/>
              </w:rPr>
            </w:pPr>
            <w:r w:rsidRPr="009352E7">
              <w:rPr>
                <w:rFonts w:ascii="Calibri" w:hAnsi="Calibri"/>
                <w:lang w:val="nl-NL"/>
              </w:rPr>
              <w:t>Ik wordt gestuurd naar I</w:t>
            </w:r>
            <w:r>
              <w:rPr>
                <w:rFonts w:ascii="Calibri" w:hAnsi="Calibri"/>
                <w:lang w:val="nl-NL"/>
              </w:rPr>
              <w:t xml:space="preserve">Jmuiden cottage </w:t>
            </w:r>
            <w:proofErr w:type="spellStart"/>
            <w:r>
              <w:rPr>
                <w:rFonts w:ascii="Calibri" w:hAnsi="Calibri"/>
                <w:lang w:val="nl-NL"/>
              </w:rPr>
              <w:t>prive</w:t>
            </w:r>
            <w:proofErr w:type="spellEnd"/>
            <w:r>
              <w:rPr>
                <w:rFonts w:ascii="Calibri" w:hAnsi="Calibri"/>
                <w:lang w:val="nl-NL"/>
              </w:rPr>
              <w:t xml:space="preserve"> pagina</w:t>
            </w:r>
          </w:p>
        </w:tc>
      </w:tr>
      <w:tr w:rsidR="00644012" w:rsidRPr="001345DD" w14:paraId="2145483D" w14:textId="77777777" w:rsidTr="009352E7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75A022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43105AAB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6573322D" w14:textId="164BC6F8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0F58E34F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601503F2" w14:textId="31CFEDAA" w:rsidR="00644012" w:rsidRPr="001345DD" w:rsidRDefault="009352E7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5929BD56" w14:textId="77777777" w:rsidR="00644012" w:rsidRDefault="00644012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644012" w14:paraId="5891CCB4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15182A1" w14:textId="77777777" w:rsidR="00644012" w:rsidRPr="0014099F" w:rsidRDefault="00644012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1F0D3408" w14:textId="246ED53A" w:rsidR="00644012" w:rsidRDefault="00A726F5" w:rsidP="0065295D">
            <w:pPr>
              <w:rPr>
                <w:b/>
              </w:rPr>
            </w:pPr>
            <w:r>
              <w:rPr>
                <w:b/>
              </w:rPr>
              <w:t>Filter</w:t>
            </w:r>
          </w:p>
        </w:tc>
      </w:tr>
      <w:tr w:rsidR="00644012" w:rsidRPr="001345DD" w14:paraId="442675C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C66FF43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465BA06E" w14:textId="4A64AD5A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Filter </w:t>
            </w:r>
            <w:proofErr w:type="spellStart"/>
            <w:r w:rsidRPr="00F55BCF">
              <w:rPr>
                <w:rFonts w:ascii="Calibri" w:hAnsi="Calibri"/>
              </w:rPr>
              <w:t>selecteren</w:t>
            </w:r>
            <w:proofErr w:type="spellEnd"/>
          </w:p>
        </w:tc>
      </w:tr>
      <w:tr w:rsidR="00644012" w:rsidRPr="00F55BCF" w14:paraId="6AECB09A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2820B26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1F263D5" w14:textId="1A279BD7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wil zien welke huisjes er</w:t>
            </w:r>
            <w:r>
              <w:rPr>
                <w:rFonts w:ascii="Calibri" w:hAnsi="Calibri"/>
                <w:lang w:val="nl-NL"/>
              </w:rPr>
              <w:t xml:space="preserve"> een zwembad hebben</w:t>
            </w:r>
          </w:p>
        </w:tc>
      </w:tr>
      <w:tr w:rsidR="00644012" w:rsidRPr="00F55BCF" w14:paraId="22CEF923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53FF61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51CF8FDD" w14:textId="0A3BCCD0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zie de huisjes A</w:t>
            </w:r>
            <w:r>
              <w:rPr>
                <w:rFonts w:ascii="Calibri" w:hAnsi="Calibri"/>
                <w:lang w:val="nl-NL"/>
              </w:rPr>
              <w:t xml:space="preserve">ssen </w:t>
            </w:r>
            <w:proofErr w:type="spellStart"/>
            <w:r>
              <w:rPr>
                <w:rFonts w:ascii="Calibri" w:hAnsi="Calibri"/>
                <w:lang w:val="nl-NL"/>
              </w:rPr>
              <w:t>bugalow</w:t>
            </w:r>
            <w:proofErr w:type="spellEnd"/>
            <w:r>
              <w:rPr>
                <w:rFonts w:ascii="Calibri" w:hAnsi="Calibri"/>
                <w:lang w:val="nl-NL"/>
              </w:rPr>
              <w:t xml:space="preserve"> en Espelo entree</w:t>
            </w:r>
          </w:p>
        </w:tc>
      </w:tr>
      <w:tr w:rsidR="00644012" w:rsidRPr="001345DD" w14:paraId="40DA5B41" w14:textId="77777777" w:rsidTr="00F55BCF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7938841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0831228E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60076924" w14:textId="2E7036D1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175975D4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5E0A0122" w14:textId="64E9DBBC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1345DD" w14:paraId="4CB08034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13EBA7A7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528B7FBE" w14:textId="4292AE55" w:rsidR="00644012" w:rsidRPr="001345DD" w:rsidRDefault="00F55BCF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Welke</w:t>
            </w:r>
            <w:proofErr w:type="spellEnd"/>
            <w:r>
              <w:rPr>
                <w:rFonts w:ascii="Calibri" w:hAnsi="Calibri"/>
              </w:rPr>
              <w:t xml:space="preserve"> filter</w:t>
            </w:r>
          </w:p>
        </w:tc>
      </w:tr>
      <w:tr w:rsidR="00644012" w:rsidRPr="00F55BCF" w14:paraId="79FE6CE5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A331F1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063D554F" w14:textId="43E2A5D9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wil weten waar i</w:t>
            </w:r>
            <w:r>
              <w:rPr>
                <w:rFonts w:ascii="Calibri" w:hAnsi="Calibri"/>
                <w:lang w:val="nl-NL"/>
              </w:rPr>
              <w:t>k op kan filteren door de knop filter op faciliteiten te klikken</w:t>
            </w:r>
          </w:p>
        </w:tc>
      </w:tr>
      <w:tr w:rsidR="00644012" w:rsidRPr="001345DD" w14:paraId="39D59004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0A48C0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339D6FC4" w14:textId="3795BF29" w:rsidR="00644012" w:rsidRPr="001345DD" w:rsidRDefault="00F55BCF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Ik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zie</w:t>
            </w:r>
            <w:proofErr w:type="spellEnd"/>
            <w:r>
              <w:rPr>
                <w:rFonts w:ascii="Calibri" w:hAnsi="Calibri"/>
              </w:rPr>
              <w:t xml:space="preserve"> alle filters</w:t>
            </w:r>
          </w:p>
        </w:tc>
      </w:tr>
      <w:tr w:rsidR="00644012" w:rsidRPr="001345DD" w14:paraId="42C2B744" w14:textId="77777777" w:rsidTr="00F55BCF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5102ACD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6EAC8CB7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6C9F2A8F" w14:textId="64B3FF02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3130A750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328F692D" w14:textId="50757AEB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644012" w:rsidRPr="001345DD" w14:paraId="71CBAD84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42FD9654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157CDA34" w14:textId="28429D31" w:rsidR="00644012" w:rsidRPr="001345DD" w:rsidRDefault="00F55BCF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Geen</w:t>
            </w:r>
            <w:proofErr w:type="spellEnd"/>
            <w:r>
              <w:rPr>
                <w:rFonts w:ascii="Calibri" w:hAnsi="Calibri"/>
              </w:rPr>
              <w:t xml:space="preserve"> filters</w:t>
            </w:r>
          </w:p>
        </w:tc>
      </w:tr>
      <w:tr w:rsidR="00644012" w:rsidRPr="00F55BCF" w14:paraId="791735BA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DCC9CBC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1DA5B4D6" w14:textId="3789A405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wil</w:t>
            </w:r>
            <w:r>
              <w:rPr>
                <w:rFonts w:ascii="Calibri" w:hAnsi="Calibri"/>
                <w:lang w:val="nl-NL"/>
              </w:rPr>
              <w:t xml:space="preserve"> weer alle huisjes zien zonder filters, door alle filter niet meer gevinkt te hebben en op filter te klikken</w:t>
            </w:r>
          </w:p>
        </w:tc>
      </w:tr>
      <w:tr w:rsidR="00644012" w:rsidRPr="00F55BCF" w14:paraId="0BC7FB6E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A75256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4B2955A8" w14:textId="2CFD83D3" w:rsidR="00644012" w:rsidRPr="00F55BCF" w:rsidRDefault="00F55BCF" w:rsidP="0065295D">
            <w:pPr>
              <w:rPr>
                <w:rFonts w:ascii="Calibri" w:hAnsi="Calibri"/>
                <w:lang w:val="nl-NL"/>
              </w:rPr>
            </w:pPr>
            <w:r w:rsidRPr="00F55BCF">
              <w:rPr>
                <w:rFonts w:ascii="Calibri" w:hAnsi="Calibri"/>
                <w:lang w:val="nl-NL"/>
              </w:rPr>
              <w:t>Ik zie weer alle h</w:t>
            </w:r>
            <w:r>
              <w:rPr>
                <w:rFonts w:ascii="Calibri" w:hAnsi="Calibri"/>
                <w:lang w:val="nl-NL"/>
              </w:rPr>
              <w:t xml:space="preserve">uisjes </w:t>
            </w:r>
          </w:p>
        </w:tc>
      </w:tr>
      <w:tr w:rsidR="00644012" w:rsidRPr="001345DD" w14:paraId="54072F3A" w14:textId="77777777" w:rsidTr="00F55BCF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120565EF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7424336D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2BD5BFE1" w14:textId="0DBE985F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422EE824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1C8C78E8" w14:textId="5A456A12" w:rsidR="00644012" w:rsidRPr="001345DD" w:rsidRDefault="00F55BCF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16228F99" w14:textId="3B4AC723" w:rsidR="00644012" w:rsidRDefault="00644012"/>
    <w:p w14:paraId="3EC66341" w14:textId="5BDA90C6" w:rsidR="009352E7" w:rsidRDefault="009352E7"/>
    <w:p w14:paraId="6AF0E5CD" w14:textId="36ACDC90" w:rsidR="009352E7" w:rsidRDefault="009352E7"/>
    <w:p w14:paraId="20965A27" w14:textId="430D5BD7" w:rsidR="009352E7" w:rsidRDefault="009352E7"/>
    <w:p w14:paraId="7289207E" w14:textId="11B0765D" w:rsidR="009352E7" w:rsidRDefault="009352E7"/>
    <w:p w14:paraId="39B9998A" w14:textId="20440F1D" w:rsidR="009352E7" w:rsidRDefault="009352E7"/>
    <w:p w14:paraId="6E04860D" w14:textId="3E979B9B" w:rsidR="009352E7" w:rsidRDefault="009352E7"/>
    <w:p w14:paraId="59395EF3" w14:textId="08FC81B9" w:rsidR="009352E7" w:rsidRDefault="009352E7"/>
    <w:p w14:paraId="5A0949D5" w14:textId="34032322" w:rsidR="009352E7" w:rsidRDefault="009352E7"/>
    <w:p w14:paraId="7767AD15" w14:textId="5F6807BF" w:rsidR="00F55BCF" w:rsidRDefault="00F55BCF"/>
    <w:p w14:paraId="34FE13D0" w14:textId="124ADBD8" w:rsidR="00F55BCF" w:rsidRDefault="00F55BCF"/>
    <w:p w14:paraId="5CE0B9AB" w14:textId="343FCAE9" w:rsidR="00F55BCF" w:rsidRDefault="00F55BCF"/>
    <w:p w14:paraId="0E5814CE" w14:textId="6422D33D" w:rsidR="00F55BCF" w:rsidRDefault="00F55BCF"/>
    <w:p w14:paraId="270EB20A" w14:textId="79D0EC2A" w:rsidR="00F55BCF" w:rsidRDefault="00F55BCF"/>
    <w:p w14:paraId="5F0112D9" w14:textId="77777777" w:rsidR="00F55BCF" w:rsidRDefault="00F55BCF"/>
    <w:p w14:paraId="23A36E0F" w14:textId="4FC2046C" w:rsidR="009352E7" w:rsidRDefault="009352E7"/>
    <w:p w14:paraId="61308E4E" w14:textId="77777777" w:rsidR="009352E7" w:rsidRDefault="009352E7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644012" w14:paraId="197A44D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6EB9CD3" w14:textId="77777777" w:rsidR="00644012" w:rsidRPr="0014099F" w:rsidRDefault="00644012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lastRenderedPageBreak/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57EC25FD" w14:textId="01E42FD7" w:rsidR="00644012" w:rsidRDefault="000B19D4" w:rsidP="0065295D">
            <w:pPr>
              <w:rPr>
                <w:b/>
              </w:rPr>
            </w:pPr>
            <w:r>
              <w:rPr>
                <w:b/>
              </w:rPr>
              <w:t xml:space="preserve">Lees </w:t>
            </w:r>
            <w:proofErr w:type="spellStart"/>
            <w:r>
              <w:rPr>
                <w:b/>
              </w:rPr>
              <w:t>meer</w:t>
            </w:r>
            <w:proofErr w:type="spellEnd"/>
          </w:p>
        </w:tc>
      </w:tr>
      <w:tr w:rsidR="00644012" w:rsidRPr="001345DD" w14:paraId="0E1D9EF3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2B07F9F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481CA61E" w14:textId="63EB524F" w:rsidR="00644012" w:rsidRPr="001345DD" w:rsidRDefault="000B19D4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Meer </w:t>
            </w:r>
            <w:proofErr w:type="spellStart"/>
            <w:r>
              <w:rPr>
                <w:rFonts w:ascii="Calibri" w:hAnsi="Calibri"/>
              </w:rPr>
              <w:t>informatie</w:t>
            </w:r>
            <w:proofErr w:type="spellEnd"/>
            <w:r>
              <w:rPr>
                <w:rFonts w:ascii="Calibri" w:hAnsi="Calibri"/>
              </w:rPr>
              <w:t xml:space="preserve"> op </w:t>
            </w:r>
            <w:proofErr w:type="spellStart"/>
            <w:r>
              <w:rPr>
                <w:rFonts w:ascii="Calibri" w:hAnsi="Calibri"/>
              </w:rPr>
              <w:t>huisjes</w:t>
            </w:r>
            <w:proofErr w:type="spellEnd"/>
          </w:p>
        </w:tc>
      </w:tr>
      <w:tr w:rsidR="00644012" w:rsidRPr="000B19D4" w14:paraId="783C8CA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216796C9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1E1073F0" w14:textId="5BEDF6EF" w:rsidR="00644012" w:rsidRPr="000B19D4" w:rsidRDefault="000B19D4" w:rsidP="0065295D">
            <w:pPr>
              <w:rPr>
                <w:rFonts w:ascii="Calibri" w:hAnsi="Calibri"/>
                <w:lang w:val="nl-NL"/>
              </w:rPr>
            </w:pPr>
            <w:r w:rsidRPr="000B19D4">
              <w:rPr>
                <w:rFonts w:ascii="Calibri" w:hAnsi="Calibri"/>
                <w:lang w:val="nl-NL"/>
              </w:rPr>
              <w:t>Ik wil meer informatie o</w:t>
            </w:r>
            <w:r>
              <w:rPr>
                <w:rFonts w:ascii="Calibri" w:hAnsi="Calibri"/>
                <w:lang w:val="nl-NL"/>
              </w:rPr>
              <w:t>ver het huisje Espelo entree</w:t>
            </w:r>
          </w:p>
        </w:tc>
      </w:tr>
      <w:tr w:rsidR="00644012" w:rsidRPr="000B19D4" w14:paraId="329CCCA9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5EC29DF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100F3624" w14:textId="2100A08E" w:rsidR="00644012" w:rsidRPr="000B19D4" w:rsidRDefault="000B19D4" w:rsidP="0065295D">
            <w:pPr>
              <w:rPr>
                <w:rFonts w:ascii="Calibri" w:hAnsi="Calibri"/>
                <w:lang w:val="nl-NL"/>
              </w:rPr>
            </w:pPr>
            <w:r w:rsidRPr="000B19D4">
              <w:rPr>
                <w:rFonts w:ascii="Calibri" w:hAnsi="Calibri"/>
                <w:lang w:val="nl-NL"/>
              </w:rPr>
              <w:t>Ik wordt naar Espelo e</w:t>
            </w:r>
            <w:r>
              <w:rPr>
                <w:rFonts w:ascii="Calibri" w:hAnsi="Calibri"/>
                <w:lang w:val="nl-NL"/>
              </w:rPr>
              <w:t>ntree pagina gestuurd met alle informatie</w:t>
            </w:r>
          </w:p>
        </w:tc>
      </w:tr>
      <w:tr w:rsidR="00644012" w:rsidRPr="001345DD" w14:paraId="4623A9AD" w14:textId="77777777" w:rsidTr="000B19D4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4464311B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52BCBE1C" w14:textId="77777777" w:rsidR="00644012" w:rsidRPr="001345DD" w:rsidRDefault="00644012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2DD62831" w14:textId="0CC51837" w:rsidR="00644012" w:rsidRPr="001345DD" w:rsidRDefault="000B19D4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0BD0A87C" w14:textId="77777777" w:rsidR="00644012" w:rsidRPr="001345DD" w:rsidRDefault="00644012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5EDC57DD" w14:textId="06471334" w:rsidR="00644012" w:rsidRPr="001345DD" w:rsidRDefault="000B19D4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16EB84ED" w14:textId="77777777" w:rsidR="009352E7" w:rsidRDefault="009352E7"/>
    <w:tbl>
      <w:tblPr>
        <w:tblW w:w="496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3"/>
        <w:gridCol w:w="1142"/>
        <w:gridCol w:w="1743"/>
        <w:gridCol w:w="1125"/>
        <w:gridCol w:w="4154"/>
      </w:tblGrid>
      <w:tr w:rsidR="009352E7" w:rsidRPr="000B19D4" w14:paraId="6CB8C34B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457305E" w14:textId="77777777" w:rsidR="009352E7" w:rsidRPr="0014099F" w:rsidRDefault="009352E7" w:rsidP="0065295D">
            <w:pPr>
              <w:rPr>
                <w:rFonts w:ascii="Calibri" w:hAnsi="Calibri"/>
                <w:b/>
              </w:rPr>
            </w:pPr>
            <w:proofErr w:type="spellStart"/>
            <w:r w:rsidRPr="0038375B">
              <w:rPr>
                <w:rFonts w:ascii="Calibri" w:hAnsi="Calibri"/>
                <w:b/>
                <w:sz w:val="28"/>
              </w:rPr>
              <w:t>Functionaliteit</w:t>
            </w:r>
            <w:proofErr w:type="spellEnd"/>
          </w:p>
        </w:tc>
        <w:tc>
          <w:tcPr>
            <w:tcW w:w="3809" w:type="pct"/>
            <w:gridSpan w:val="4"/>
            <w:shd w:val="clear" w:color="auto" w:fill="auto"/>
          </w:tcPr>
          <w:p w14:paraId="7FE76FCB" w14:textId="1D5D4777" w:rsidR="009352E7" w:rsidRPr="000B19D4" w:rsidRDefault="000B19D4" w:rsidP="0065295D">
            <w:pPr>
              <w:rPr>
                <w:b/>
                <w:lang w:val="nl-NL"/>
              </w:rPr>
            </w:pPr>
            <w:r w:rsidRPr="000B19D4">
              <w:rPr>
                <w:b/>
                <w:lang w:val="nl-NL"/>
              </w:rPr>
              <w:t>Informatie van een huisje o</w:t>
            </w:r>
            <w:r>
              <w:rPr>
                <w:b/>
                <w:lang w:val="nl-NL"/>
              </w:rPr>
              <w:t>p de eigen pagina</w:t>
            </w:r>
          </w:p>
        </w:tc>
      </w:tr>
      <w:tr w:rsidR="009352E7" w:rsidRPr="001345DD" w14:paraId="3ED343DE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728FA87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shd w:val="clear" w:color="auto" w:fill="auto"/>
          </w:tcPr>
          <w:p w14:paraId="4A1FBE45" w14:textId="53E294E5" w:rsidR="009352E7" w:rsidRPr="001345DD" w:rsidRDefault="000B19D4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Faciliteiten</w:t>
            </w:r>
            <w:proofErr w:type="spellEnd"/>
          </w:p>
        </w:tc>
      </w:tr>
      <w:tr w:rsidR="009352E7" w:rsidRPr="000B19D4" w14:paraId="6EFCC135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9DF7D94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1DE1801E" w14:textId="172A5377" w:rsidR="009352E7" w:rsidRPr="000B19D4" w:rsidRDefault="000B19D4" w:rsidP="0065295D">
            <w:pPr>
              <w:rPr>
                <w:rFonts w:ascii="Calibri" w:hAnsi="Calibri"/>
                <w:lang w:val="nl-NL"/>
              </w:rPr>
            </w:pPr>
            <w:r w:rsidRPr="000B19D4">
              <w:rPr>
                <w:rFonts w:ascii="Calibri" w:hAnsi="Calibri"/>
                <w:lang w:val="nl-NL"/>
              </w:rPr>
              <w:t>Ik wil alle faciliteiten v</w:t>
            </w:r>
            <w:r>
              <w:rPr>
                <w:rFonts w:ascii="Calibri" w:hAnsi="Calibri"/>
                <w:lang w:val="nl-NL"/>
              </w:rPr>
              <w:t>an het huisje IJmuiden cottage zien via de</w:t>
            </w:r>
            <w:r w:rsidR="003B4D4E">
              <w:rPr>
                <w:rFonts w:ascii="Calibri" w:hAnsi="Calibri"/>
                <w:lang w:val="nl-NL"/>
              </w:rPr>
              <w:t xml:space="preserve"> eigen pagina</w:t>
            </w:r>
          </w:p>
        </w:tc>
      </w:tr>
      <w:tr w:rsidR="009352E7" w:rsidRPr="003B4D4E" w14:paraId="7E9DBFB2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718D04F0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4A03609A" w14:textId="09CC5C44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zie alle faciliteiten v</w:t>
            </w:r>
            <w:r>
              <w:rPr>
                <w:rFonts w:ascii="Calibri" w:hAnsi="Calibri"/>
                <w:lang w:val="nl-NL"/>
              </w:rPr>
              <w:t xml:space="preserve">ia een </w:t>
            </w:r>
            <w:proofErr w:type="spellStart"/>
            <w:r>
              <w:rPr>
                <w:rFonts w:ascii="Calibri" w:hAnsi="Calibri"/>
                <w:lang w:val="nl-NL"/>
              </w:rPr>
              <w:t>foreach</w:t>
            </w:r>
            <w:proofErr w:type="spellEnd"/>
          </w:p>
        </w:tc>
      </w:tr>
      <w:tr w:rsidR="009352E7" w:rsidRPr="001345DD" w14:paraId="7FE10292" w14:textId="77777777" w:rsidTr="003B4D4E">
        <w:tc>
          <w:tcPr>
            <w:tcW w:w="1191" w:type="pct"/>
            <w:tcBorders>
              <w:bottom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04D00202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4B35B2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3AE9C165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  <w:tcBorders>
              <w:bottom w:val="single" w:sz="24" w:space="0" w:color="auto"/>
            </w:tcBorders>
          </w:tcPr>
          <w:p w14:paraId="34AD2226" w14:textId="4F968CF3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tcBorders>
              <w:bottom w:val="single" w:sz="24" w:space="0" w:color="auto"/>
            </w:tcBorders>
            <w:shd w:val="clear" w:color="auto" w:fill="87A6AC" w:themeFill="accent1" w:themeFillTint="99"/>
          </w:tcPr>
          <w:p w14:paraId="7103D934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  <w:tcBorders>
              <w:bottom w:val="single" w:sz="24" w:space="0" w:color="auto"/>
            </w:tcBorders>
          </w:tcPr>
          <w:p w14:paraId="3BB09215" w14:textId="5CF3ADE0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9352E7" w:rsidRPr="001345DD" w14:paraId="6379181B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762C9E29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28BC864E" w14:textId="0BD35CDD" w:rsidR="009352E7" w:rsidRPr="001345DD" w:rsidRDefault="003B4D4E" w:rsidP="0065295D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Prijzen</w:t>
            </w:r>
            <w:proofErr w:type="spellEnd"/>
          </w:p>
        </w:tc>
      </w:tr>
      <w:tr w:rsidR="009352E7" w:rsidRPr="003B4D4E" w14:paraId="60EF65B1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79E9F5F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5B54D800" w14:textId="114DD812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wil de prijzen w</w:t>
            </w:r>
            <w:r>
              <w:rPr>
                <w:rFonts w:ascii="Calibri" w:hAnsi="Calibri"/>
                <w:lang w:val="nl-NL"/>
              </w:rPr>
              <w:t>eten over het huisje Assen bungalow</w:t>
            </w:r>
          </w:p>
        </w:tc>
      </w:tr>
      <w:tr w:rsidR="009352E7" w:rsidRPr="003B4D4E" w14:paraId="24FDD289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5B1D3481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0A7426B6" w14:textId="0BF10BB8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zie alle prijzen</w:t>
            </w:r>
            <w:r>
              <w:rPr>
                <w:rFonts w:ascii="Calibri" w:hAnsi="Calibri"/>
                <w:lang w:val="nl-NL"/>
              </w:rPr>
              <w:t xml:space="preserve"> via de database</w:t>
            </w:r>
          </w:p>
        </w:tc>
      </w:tr>
      <w:tr w:rsidR="009352E7" w:rsidRPr="001345DD" w14:paraId="7E949CA3" w14:textId="77777777" w:rsidTr="003B4D4E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38829103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0401DF42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56DE9F2C" w14:textId="42036774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358D3DAA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06838511" w14:textId="51C458A4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  <w:tr w:rsidR="009352E7" w:rsidRPr="001345DD" w14:paraId="7D73670B" w14:textId="77777777" w:rsidTr="0065295D">
        <w:tc>
          <w:tcPr>
            <w:tcW w:w="1191" w:type="pct"/>
            <w:tcBorders>
              <w:top w:val="single" w:sz="24" w:space="0" w:color="auto"/>
            </w:tcBorders>
            <w:shd w:val="clear" w:color="auto" w:fill="87A6AC" w:themeFill="accent1" w:themeFillTint="99"/>
            <w:tcMar>
              <w:right w:w="0" w:type="dxa"/>
            </w:tcMar>
          </w:tcPr>
          <w:p w14:paraId="264A13A6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Actie</w:t>
            </w:r>
          </w:p>
        </w:tc>
        <w:tc>
          <w:tcPr>
            <w:tcW w:w="3809" w:type="pct"/>
            <w:gridSpan w:val="4"/>
            <w:tcBorders>
              <w:top w:val="single" w:sz="24" w:space="0" w:color="auto"/>
            </w:tcBorders>
            <w:shd w:val="clear" w:color="auto" w:fill="auto"/>
          </w:tcPr>
          <w:p w14:paraId="02E099A8" w14:textId="70667381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Extra’s</w:t>
            </w:r>
          </w:p>
        </w:tc>
      </w:tr>
      <w:tr w:rsidR="009352E7" w:rsidRPr="003B4D4E" w14:paraId="764C184D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4F4506DC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Scenario</w:t>
            </w:r>
          </w:p>
        </w:tc>
        <w:tc>
          <w:tcPr>
            <w:tcW w:w="3809" w:type="pct"/>
            <w:gridSpan w:val="4"/>
          </w:tcPr>
          <w:p w14:paraId="26250C0D" w14:textId="24F7DC11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wil weten hoeveel h</w:t>
            </w:r>
            <w:r>
              <w:rPr>
                <w:rFonts w:ascii="Calibri" w:hAnsi="Calibri"/>
                <w:lang w:val="nl-NL"/>
              </w:rPr>
              <w:t>et kost om een fietsen te huren voor 2 volwassen en 1 kind</w:t>
            </w:r>
          </w:p>
        </w:tc>
      </w:tr>
      <w:tr w:rsidR="009352E7" w:rsidRPr="003B4D4E" w14:paraId="085D6A49" w14:textId="77777777" w:rsidTr="0065295D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604D2A0C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Resultaat</w:t>
            </w:r>
            <w:proofErr w:type="spellEnd"/>
          </w:p>
        </w:tc>
        <w:tc>
          <w:tcPr>
            <w:tcW w:w="3809" w:type="pct"/>
            <w:gridSpan w:val="4"/>
          </w:tcPr>
          <w:p w14:paraId="0B52F3BE" w14:textId="43BC32AC" w:rsidR="009352E7" w:rsidRPr="003B4D4E" w:rsidRDefault="003B4D4E" w:rsidP="0065295D">
            <w:pPr>
              <w:rPr>
                <w:rFonts w:ascii="Calibri" w:hAnsi="Calibri"/>
                <w:lang w:val="nl-NL"/>
              </w:rPr>
            </w:pPr>
            <w:r w:rsidRPr="003B4D4E">
              <w:rPr>
                <w:rFonts w:ascii="Calibri" w:hAnsi="Calibri"/>
                <w:lang w:val="nl-NL"/>
              </w:rPr>
              <w:t>Ik zie de prijzen v</w:t>
            </w:r>
            <w:r>
              <w:rPr>
                <w:rFonts w:ascii="Calibri" w:hAnsi="Calibri"/>
                <w:lang w:val="nl-NL"/>
              </w:rPr>
              <w:t>oor volwassen en kinderen</w:t>
            </w:r>
          </w:p>
        </w:tc>
      </w:tr>
      <w:tr w:rsidR="009352E7" w:rsidRPr="001345DD" w14:paraId="07C3F92F" w14:textId="77777777" w:rsidTr="003B4D4E">
        <w:tc>
          <w:tcPr>
            <w:tcW w:w="1191" w:type="pct"/>
            <w:shd w:val="clear" w:color="auto" w:fill="87A6AC" w:themeFill="accent1" w:themeFillTint="99"/>
            <w:tcMar>
              <w:right w:w="0" w:type="dxa"/>
            </w:tcMar>
          </w:tcPr>
          <w:p w14:paraId="02C33715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Goedgekeurd</w:t>
            </w:r>
            <w:proofErr w:type="spellEnd"/>
          </w:p>
        </w:tc>
        <w:tc>
          <w:tcPr>
            <w:tcW w:w="533" w:type="pct"/>
            <w:shd w:val="clear" w:color="auto" w:fill="87A6AC" w:themeFill="accent1" w:themeFillTint="99"/>
          </w:tcPr>
          <w:p w14:paraId="1624DBD3" w14:textId="77777777" w:rsidR="009352E7" w:rsidRPr="001345DD" w:rsidRDefault="009352E7" w:rsidP="0065295D">
            <w:pPr>
              <w:rPr>
                <w:rFonts w:ascii="Calibri" w:hAnsi="Calibri"/>
              </w:rPr>
            </w:pPr>
            <w:r w:rsidRPr="001345DD">
              <w:rPr>
                <w:rFonts w:ascii="Calibri" w:hAnsi="Calibri"/>
              </w:rPr>
              <w:t>Datum</w:t>
            </w:r>
          </w:p>
        </w:tc>
        <w:tc>
          <w:tcPr>
            <w:tcW w:w="813" w:type="pct"/>
          </w:tcPr>
          <w:p w14:paraId="1F11F42A" w14:textId="45FC85FD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15/03/2022</w:t>
            </w:r>
          </w:p>
        </w:tc>
        <w:tc>
          <w:tcPr>
            <w:tcW w:w="525" w:type="pct"/>
            <w:shd w:val="clear" w:color="auto" w:fill="87A6AC" w:themeFill="accent1" w:themeFillTint="99"/>
          </w:tcPr>
          <w:p w14:paraId="0ED0B6D1" w14:textId="77777777" w:rsidR="009352E7" w:rsidRPr="001345DD" w:rsidRDefault="009352E7" w:rsidP="0065295D">
            <w:pPr>
              <w:rPr>
                <w:rFonts w:ascii="Calibri" w:hAnsi="Calibri"/>
              </w:rPr>
            </w:pPr>
            <w:proofErr w:type="spellStart"/>
            <w:r w:rsidRPr="001345DD">
              <w:rPr>
                <w:rFonts w:ascii="Calibri" w:hAnsi="Calibri"/>
              </w:rPr>
              <w:t>Initialen</w:t>
            </w:r>
            <w:proofErr w:type="spellEnd"/>
          </w:p>
        </w:tc>
        <w:tc>
          <w:tcPr>
            <w:tcW w:w="1938" w:type="pct"/>
          </w:tcPr>
          <w:p w14:paraId="7802354E" w14:textId="59ACC054" w:rsidR="009352E7" w:rsidRPr="001345DD" w:rsidRDefault="003B4D4E" w:rsidP="0065295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D.R</w:t>
            </w:r>
          </w:p>
        </w:tc>
      </w:tr>
    </w:tbl>
    <w:p w14:paraId="4068FD2C" w14:textId="77777777" w:rsidR="009352E7" w:rsidRDefault="009352E7"/>
    <w:p w14:paraId="2CF7133C" w14:textId="3040C8ED" w:rsidR="00644012" w:rsidRDefault="00644012">
      <w:r>
        <w:br w:type="page"/>
      </w:r>
    </w:p>
    <w:p w14:paraId="1831C054" w14:textId="77777777" w:rsidR="0048120C" w:rsidRDefault="0048120C" w:rsidP="00644012"/>
    <w:sectPr w:rsidR="0048120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F1887" w14:textId="77777777" w:rsidR="00A92419" w:rsidRDefault="00A92419" w:rsidP="00E74B29">
      <w:r>
        <w:separator/>
      </w:r>
    </w:p>
  </w:endnote>
  <w:endnote w:type="continuationSeparator" w:id="0">
    <w:p w14:paraId="0B43C67E" w14:textId="77777777" w:rsidR="00A92419" w:rsidRDefault="00A92419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AAA2D52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996421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8020A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3AB8E27F" w14:textId="77777777" w:rsidTr="006709F1">
      <w:tc>
        <w:tcPr>
          <w:tcW w:w="1079" w:type="dxa"/>
        </w:tcPr>
        <w:p w14:paraId="31C30097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20FA7B39" w14:textId="4F5CBA59" w:rsidR="00E74B29" w:rsidRPr="00874FE7" w:rsidRDefault="009352E7" w:rsidP="006709F1">
          <w:pPr>
            <w:pStyle w:val="Footer"/>
          </w:pPr>
          <w:proofErr w:type="spellStart"/>
          <w:r>
            <w:t>Testverslag</w:t>
          </w:r>
          <w:proofErr w:type="spellEnd"/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455EF6E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FCF31DE" w14:textId="77777777" w:rsidR="00E74B29" w:rsidRPr="00E74B29" w:rsidRDefault="00E74B29" w:rsidP="006709F1">
          <w:pPr>
            <w:pStyle w:val="Footer"/>
          </w:pPr>
        </w:p>
      </w:tc>
    </w:tr>
  </w:tbl>
  <w:p w14:paraId="61D5FB99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0776C" w14:textId="77777777" w:rsidR="00A92419" w:rsidRDefault="00A92419" w:rsidP="00E74B29">
      <w:r>
        <w:separator/>
      </w:r>
    </w:p>
  </w:footnote>
  <w:footnote w:type="continuationSeparator" w:id="0">
    <w:p w14:paraId="48B9BCD6" w14:textId="77777777" w:rsidR="00A92419" w:rsidRDefault="00A92419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012"/>
    <w:rsid w:val="00086FA5"/>
    <w:rsid w:val="000B19D4"/>
    <w:rsid w:val="000E4641"/>
    <w:rsid w:val="00151F66"/>
    <w:rsid w:val="00177F8D"/>
    <w:rsid w:val="00185F4A"/>
    <w:rsid w:val="002D2200"/>
    <w:rsid w:val="003B4D4E"/>
    <w:rsid w:val="0040564B"/>
    <w:rsid w:val="0048120C"/>
    <w:rsid w:val="004909D9"/>
    <w:rsid w:val="00521481"/>
    <w:rsid w:val="00644012"/>
    <w:rsid w:val="00665110"/>
    <w:rsid w:val="006709F1"/>
    <w:rsid w:val="006C60E6"/>
    <w:rsid w:val="007361AB"/>
    <w:rsid w:val="00837914"/>
    <w:rsid w:val="00874FE7"/>
    <w:rsid w:val="009352E7"/>
    <w:rsid w:val="00952F7D"/>
    <w:rsid w:val="0095496A"/>
    <w:rsid w:val="009A38BA"/>
    <w:rsid w:val="00A726F5"/>
    <w:rsid w:val="00A92419"/>
    <w:rsid w:val="00B43E11"/>
    <w:rsid w:val="00C755AB"/>
    <w:rsid w:val="00D43125"/>
    <w:rsid w:val="00D66A3A"/>
    <w:rsid w:val="00DF198B"/>
    <w:rsid w:val="00E74B29"/>
    <w:rsid w:val="00F50791"/>
    <w:rsid w:val="00F55BCF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466F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l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7FBCEBECBE46729105F2F4A9654B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8A373-F49B-4523-AA20-3F6056837B45}"/>
      </w:docPartPr>
      <w:docPartBody>
        <w:p w:rsidR="00000000" w:rsidRDefault="00213FAD">
          <w:pPr>
            <w:pStyle w:val="DB7FBCEBECBE46729105F2F4A9654B56"/>
          </w:pPr>
          <w:r w:rsidRPr="00DF198B">
            <w:t>REPORT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AD"/>
    <w:rsid w:val="0021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7FBCEBECBE46729105F2F4A9654B56">
    <w:name w:val="DB7FBCEBECBE46729105F2F4A9654B56"/>
  </w:style>
  <w:style w:type="paragraph" w:customStyle="1" w:styleId="1ADFE6B83BCD441DBCD47E0D6FB30D07">
    <w:name w:val="1ADFE6B83BCD441DBCD47E0D6FB30D07"/>
  </w:style>
  <w:style w:type="paragraph" w:customStyle="1" w:styleId="4B64CD619DB541559A8C016120DA93CC">
    <w:name w:val="4B64CD619DB541559A8C016120DA93CC"/>
  </w:style>
  <w:style w:type="paragraph" w:customStyle="1" w:styleId="D7067E991B1A47FE9ABFC1374F62CF6B">
    <w:name w:val="D7067E991B1A47FE9ABFC1374F62CF6B"/>
  </w:style>
  <w:style w:type="paragraph" w:customStyle="1" w:styleId="58AA78D8F0B14D1385641B687DEA68BF">
    <w:name w:val="58AA78D8F0B14D1385641B687DEA68BF"/>
  </w:style>
  <w:style w:type="paragraph" w:customStyle="1" w:styleId="A0D3266B1BD14FB896EA77DF82F2465A">
    <w:name w:val="A0D3266B1BD14FB896EA77DF82F2465A"/>
  </w:style>
  <w:style w:type="paragraph" w:customStyle="1" w:styleId="D5E31951A800469AB61AE7C238153583">
    <w:name w:val="D5E31951A800469AB61AE7C238153583"/>
  </w:style>
  <w:style w:type="paragraph" w:customStyle="1" w:styleId="9F20DADCDCDD4B9A8994FB1D9DA97D6C">
    <w:name w:val="9F20DADCDCDD4B9A8994FB1D9DA97D6C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AFE610B6E75C45439DE2E76E1C14A2DA">
    <w:name w:val="AFE610B6E75C45439DE2E76E1C14A2DA"/>
  </w:style>
  <w:style w:type="paragraph" w:customStyle="1" w:styleId="451A72DD29BC4C129FD751E5E6E86974">
    <w:name w:val="451A72DD29BC4C129FD751E5E6E86974"/>
  </w:style>
  <w:style w:type="paragraph" w:customStyle="1" w:styleId="BC4EDA89C3C34F61B1B80E0B2266D50F">
    <w:name w:val="BC4EDA89C3C34F61B1B80E0B2266D50F"/>
  </w:style>
  <w:style w:type="paragraph" w:customStyle="1" w:styleId="39867E7D4E2442A6A0E972D8E0A03014">
    <w:name w:val="39867E7D4E2442A6A0E972D8E0A03014"/>
  </w:style>
  <w:style w:type="paragraph" w:customStyle="1" w:styleId="492B362510894716B594FC9D93C4C4F2">
    <w:name w:val="492B362510894716B594FC9D93C4C4F2"/>
  </w:style>
  <w:style w:type="paragraph" w:customStyle="1" w:styleId="F56F7DB59D3B4AFD996472FED86E9840">
    <w:name w:val="F56F7DB59D3B4AFD996472FED86E9840"/>
  </w:style>
  <w:style w:type="paragraph" w:customStyle="1" w:styleId="A87E93E658B4432A8F882E000A215F61">
    <w:name w:val="A87E93E658B4432A8F882E000A215F61"/>
  </w:style>
  <w:style w:type="paragraph" w:customStyle="1" w:styleId="2564308AF9174269BA6A7D87FEAD32C9">
    <w:name w:val="2564308AF9174269BA6A7D87FEAD32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2022-03-15T08:29:00Z</dcterms:created>
  <dcterms:modified xsi:type="dcterms:W3CDTF">2022-03-15T09:01:00Z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